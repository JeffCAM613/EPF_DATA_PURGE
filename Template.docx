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4312233"/>
        <w:docPartObj>
          <w:docPartGallery w:val="Cover Pages"/>
          <w:docPartUnique/>
        </w:docPartObj>
      </w:sdtPr>
      <w:sdtContent>
        <w:p w14:paraId="7C17B6AC" w14:textId="77777777" w:rsidR="00E41EFD" w:rsidRPr="00AC5F95" w:rsidRDefault="00E41EFD" w:rsidP="00D7525F">
          <w:pPr>
            <w:rPr>
              <w:lang w:eastAsia="en-GB"/>
            </w:rPr>
          </w:pPr>
        </w:p>
        <w:tbl>
          <w:tblPr>
            <w:tblpPr w:leftFromText="187" w:rightFromText="187" w:vertAnchor="page" w:horzAnchor="page" w:tblpX="802" w:tblpY="2734"/>
            <w:tblW w:w="3817" w:type="pct"/>
            <w:tblCellMar>
              <w:left w:w="144" w:type="dxa"/>
              <w:right w:w="115" w:type="dxa"/>
            </w:tblCellMar>
            <w:tblLook w:val="04A0" w:firstRow="1" w:lastRow="0" w:firstColumn="1" w:lastColumn="0" w:noHBand="0" w:noVBand="1"/>
          </w:tblPr>
          <w:tblGrid>
            <w:gridCol w:w="7506"/>
          </w:tblGrid>
          <w:tr w:rsidR="00835D03" w:rsidRPr="00AC5F95" w14:paraId="728ED1D7" w14:textId="77777777" w:rsidTr="00C54433">
            <w:trPr>
              <w:trHeight w:val="684"/>
            </w:trPr>
            <w:tc>
              <w:tcPr>
                <w:tcW w:w="6925" w:type="dxa"/>
                <w:tcMar>
                  <w:top w:w="216" w:type="dxa"/>
                  <w:left w:w="115" w:type="dxa"/>
                  <w:bottom w:w="216" w:type="dxa"/>
                  <w:right w:w="115" w:type="dxa"/>
                </w:tcMar>
              </w:tcPr>
              <w:p w14:paraId="34C7DDA5" w14:textId="77777777" w:rsidR="00835D03" w:rsidRPr="00885288" w:rsidRDefault="00000000" w:rsidP="002E794A">
                <w:pPr>
                  <w:pStyle w:val="Coverproductname"/>
                  <w:framePr w:hSpace="0" w:wrap="auto" w:vAnchor="margin" w:hAnchor="text" w:xAlign="left" w:yAlign="inline"/>
                </w:pPr>
                <w:sdt>
                  <w:sdtPr>
                    <w:alias w:val="Product Name"/>
                    <w:tag w:val="Product Name"/>
                    <w:id w:val="13406915"/>
                    <w:dataBinding w:prefixMappings="xmlns:ns0='http://schemas.openxmlformats.org/officeDocument/2006/extended-properties'" w:xpath="/ns0:Properties[1]/ns0:Company[1]" w:storeItemID="{6668398D-A668-4E3E-A5EB-62B293D839F1}"/>
                    <w:text/>
                  </w:sdtPr>
                  <w:sdtContent>
                    <w:r w:rsidR="00B9031B" w:rsidRPr="002E794A">
                      <w:t>[Product Name]</w:t>
                    </w:r>
                  </w:sdtContent>
                </w:sdt>
              </w:p>
            </w:tc>
          </w:tr>
          <w:tr w:rsidR="00835D03" w:rsidRPr="00AC5F95" w14:paraId="7E0F29DD" w14:textId="77777777" w:rsidTr="00835D03">
            <w:tc>
              <w:tcPr>
                <w:tcW w:w="6925" w:type="dxa"/>
                <w:tcMar>
                  <w:top w:w="170" w:type="dxa"/>
                </w:tcMar>
              </w:tcPr>
              <w:sdt>
                <w:sdtPr>
                  <w:rPr>
                    <w:sz w:val="80"/>
                    <w:szCs w:val="80"/>
                  </w:rPr>
                  <w:alias w:val="Title"/>
                  <w:tag w:val="Title"/>
                  <w:id w:val="13406919"/>
                  <w:dataBinding w:prefixMappings="xmlns:ns0='http://schemas.openxmlformats.org/package/2006/metadata/core-properties' xmlns:ns1='http://purl.org/dc/elements/1.1/'" w:xpath="/ns0:coreProperties[1]/ns1:title[1]" w:storeItemID="{6C3C8BC8-F283-45AE-878A-BAB7291924A1}"/>
                  <w:text/>
                </w:sdtPr>
                <w:sdtContent>
                  <w:p w14:paraId="6C150935" w14:textId="77777777" w:rsidR="00835D03" w:rsidRPr="00885288" w:rsidRDefault="00835D03" w:rsidP="00885288">
                    <w:pPr>
                      <w:pStyle w:val="Covertitle"/>
                      <w:framePr w:hSpace="0" w:wrap="auto" w:vAnchor="margin" w:hAnchor="text" w:xAlign="left" w:yAlign="inline"/>
                    </w:pPr>
                    <w:r w:rsidRPr="00C54433">
                      <w:rPr>
                        <w:sz w:val="80"/>
                        <w:szCs w:val="80"/>
                      </w:rPr>
                      <w:t>[Document title goes</w:t>
                    </w:r>
                    <w:r w:rsidR="00924076" w:rsidRPr="00C54433">
                      <w:rPr>
                        <w:sz w:val="80"/>
                        <w:szCs w:val="80"/>
                      </w:rPr>
                      <w:t xml:space="preserve"> </w:t>
                    </w:r>
                    <w:r w:rsidRPr="00C54433">
                      <w:rPr>
                        <w:sz w:val="80"/>
                        <w:szCs w:val="80"/>
                      </w:rPr>
                      <w:t>here and here]</w:t>
                    </w:r>
                  </w:p>
                </w:sdtContent>
              </w:sdt>
            </w:tc>
          </w:tr>
          <w:tr w:rsidR="00835D03" w:rsidRPr="00AC5F95" w14:paraId="1713120E" w14:textId="77777777" w:rsidTr="00835D03">
            <w:tc>
              <w:tcPr>
                <w:tcW w:w="6925" w:type="dxa"/>
                <w:tcMar>
                  <w:top w:w="216" w:type="dxa"/>
                  <w:left w:w="115" w:type="dxa"/>
                  <w:bottom w:w="216" w:type="dxa"/>
                  <w:right w:w="115" w:type="dxa"/>
                </w:tcMar>
              </w:tcPr>
              <w:sdt>
                <w:sdtPr>
                  <w:alias w:val="Subtitle"/>
                  <w:id w:val="13406923"/>
                  <w:showingPlcHdr/>
                  <w:dataBinding w:prefixMappings="xmlns:ns0='http://schemas.openxmlformats.org/package/2006/metadata/core-properties' xmlns:ns1='http://purl.org/dc/elements/1.1/'" w:xpath="/ns0:coreProperties[1]/ns1:subject[1]" w:storeItemID="{6C3C8BC8-F283-45AE-878A-BAB7291924A1}"/>
                  <w:text/>
                </w:sdtPr>
                <w:sdtContent>
                  <w:p w14:paraId="26C60DFB" w14:textId="77777777" w:rsidR="00835D03" w:rsidRPr="00885288" w:rsidRDefault="00835D03" w:rsidP="00885288">
                    <w:pPr>
                      <w:pStyle w:val="Coversubtitle"/>
                      <w:framePr w:hSpace="0" w:wrap="auto" w:vAnchor="margin" w:hAnchor="text" w:xAlign="left" w:yAlign="inline"/>
                    </w:pPr>
                    <w:r w:rsidRPr="00885288">
                      <w:t>[Document subtitle]</w:t>
                    </w:r>
                  </w:p>
                </w:sdtContent>
              </w:sdt>
            </w:tc>
          </w:tr>
        </w:tbl>
        <w:p w14:paraId="51A85B95" w14:textId="77777777" w:rsidR="008905CA" w:rsidRPr="00AC5F95" w:rsidRDefault="00491E37" w:rsidP="00465E52">
          <w:r w:rsidRPr="00AC5F95">
            <w:rPr>
              <w:noProof/>
              <w:lang w:val="en-GB" w:eastAsia="en-GB"/>
            </w:rPr>
            <w:drawing>
              <wp:anchor distT="0" distB="0" distL="114300" distR="114300" simplePos="0" relativeHeight="251658240" behindDoc="1" locked="1" layoutInCell="1" allowOverlap="1" wp14:anchorId="748B2DD6" wp14:editId="7EC12AFE">
                <wp:simplePos x="0" y="0"/>
                <wp:positionH relativeFrom="page">
                  <wp:posOffset>0</wp:posOffset>
                </wp:positionH>
                <wp:positionV relativeFrom="page">
                  <wp:posOffset>0</wp:posOffset>
                </wp:positionV>
                <wp:extent cx="7550150" cy="10672445"/>
                <wp:effectExtent l="0" t="0" r="6350" b="0"/>
                <wp:wrapNone/>
                <wp:docPr id="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stretch>
                          <a:fillRect/>
                        </a:stretch>
                      </pic:blipFill>
                      <pic:spPr>
                        <a:xfrm>
                          <a:off x="0" y="0"/>
                          <a:ext cx="7550150" cy="10672445"/>
                        </a:xfrm>
                        <a:prstGeom prst="rect">
                          <a:avLst/>
                        </a:prstGeom>
                      </pic:spPr>
                    </pic:pic>
                  </a:graphicData>
                </a:graphic>
                <wp14:sizeRelH relativeFrom="margin">
                  <wp14:pctWidth>0</wp14:pctWidth>
                </wp14:sizeRelH>
                <wp14:sizeRelV relativeFrom="margin">
                  <wp14:pctHeight>0</wp14:pctHeight>
                </wp14:sizeRelV>
              </wp:anchor>
            </w:drawing>
          </w:r>
        </w:p>
        <w:tbl>
          <w:tblPr>
            <w:tblpPr w:vertAnchor="page" w:horzAnchor="page" w:tblpX="787" w:tblpY="13847"/>
            <w:tblW w:w="2000" w:type="pct"/>
            <w:tblLook w:val="04A0" w:firstRow="1" w:lastRow="0" w:firstColumn="1" w:lastColumn="0" w:noHBand="0" w:noVBand="1"/>
          </w:tblPr>
          <w:tblGrid>
            <w:gridCol w:w="3933"/>
          </w:tblGrid>
          <w:tr w:rsidR="00924076" w:rsidRPr="00AC5F95" w14:paraId="67C069FF" w14:textId="77777777" w:rsidTr="008B4C28">
            <w:tc>
              <w:tcPr>
                <w:tcW w:w="3933" w:type="dxa"/>
                <w:tcMar>
                  <w:top w:w="216" w:type="dxa"/>
                  <w:left w:w="115" w:type="dxa"/>
                  <w:bottom w:w="216" w:type="dxa"/>
                  <w:right w:w="115" w:type="dxa"/>
                </w:tcMar>
              </w:tcPr>
              <w:sdt>
                <w:sdtPr>
                  <w:alias w:val="Author"/>
                  <w:id w:val="13406928"/>
                  <w:dataBinding w:prefixMappings="xmlns:ns0='http://schemas.openxmlformats.org/package/2006/metadata/core-properties' xmlns:ns1='http://purl.org/dc/elements/1.1/'" w:xpath="/ns0:coreProperties[1]/ns1:creator[1]" w:storeItemID="{6C3C8BC8-F283-45AE-878A-BAB7291924A1}"/>
                  <w:text/>
                </w:sdtPr>
                <w:sdtContent>
                  <w:p w14:paraId="42CE3B52" w14:textId="77777777" w:rsidR="00924076" w:rsidRPr="003B2996" w:rsidRDefault="00DC7CEC" w:rsidP="008B4C28">
                    <w:pPr>
                      <w:pStyle w:val="NoSpacing"/>
                      <w:framePr w:wrap="auto" w:vAnchor="margin" w:hAnchor="text" w:xAlign="left" w:yAlign="inline"/>
                    </w:pPr>
                    <w:r>
                      <w:t>Marquez, Jefferson Carl</w:t>
                    </w:r>
                  </w:p>
                </w:sdtContent>
              </w:sdt>
              <w:p w14:paraId="7CC68A9B" w14:textId="77777777" w:rsidR="00924076" w:rsidRPr="003B2996" w:rsidRDefault="002E794A" w:rsidP="008B4C28">
                <w:pPr>
                  <w:rPr>
                    <w:color w:val="FFFFFF" w:themeColor="background1"/>
                  </w:rPr>
                </w:pPr>
                <w:r>
                  <w:rPr>
                    <w:color w:val="FFFFFF" w:themeColor="background1"/>
                  </w:rPr>
                  <w:fldChar w:fldCharType="begin"/>
                </w:r>
                <w:r>
                  <w:rPr>
                    <w:color w:val="FFFFFF" w:themeColor="background1"/>
                  </w:rPr>
                  <w:instrText xml:space="preserve"> DATE \@ "MMMM d, yyyy" </w:instrText>
                </w:r>
                <w:r>
                  <w:rPr>
                    <w:color w:val="FFFFFF" w:themeColor="background1"/>
                  </w:rPr>
                  <w:fldChar w:fldCharType="separate"/>
                </w:r>
                <w:r w:rsidR="00DC7CEC">
                  <w:rPr>
                    <w:noProof/>
                    <w:color w:val="FFFFFF" w:themeColor="background1"/>
                  </w:rPr>
                  <w:t>May 13, 2026</w:t>
                </w:r>
                <w:r>
                  <w:rPr>
                    <w:color w:val="FFFFFF" w:themeColor="background1"/>
                  </w:rPr>
                  <w:fldChar w:fldCharType="end"/>
                </w:r>
              </w:p>
            </w:tc>
          </w:tr>
        </w:tbl>
        <w:p w14:paraId="5BAF480E" w14:textId="77777777" w:rsidR="004C07E2" w:rsidRPr="00F4737D" w:rsidRDefault="008905CA" w:rsidP="00751AE9">
          <w:pPr>
            <w:pStyle w:val="Bodycopy"/>
            <w:rPr>
              <w:color w:val="auto"/>
            </w:rPr>
          </w:pPr>
          <w:r w:rsidRPr="00AC5F95">
            <w:br w:type="page"/>
          </w:r>
        </w:p>
        <w:sdt>
          <w:sdtPr>
            <w:rPr>
              <w:b w:val="0"/>
              <w:bCs w:val="0"/>
              <w:caps/>
              <w:color w:val="414141" w:themeColor="text1"/>
              <w:sz w:val="20"/>
              <w:szCs w:val="20"/>
            </w:rPr>
            <w:id w:val="-1973128341"/>
            <w:docPartObj>
              <w:docPartGallery w:val="Table of Contents"/>
              <w:docPartUnique/>
            </w:docPartObj>
          </w:sdtPr>
          <w:sdtEndPr>
            <w:rPr>
              <w:caps w:val="0"/>
            </w:rPr>
          </w:sdtEndPr>
          <w:sdtContent>
            <w:sdt>
              <w:sdtPr>
                <w:rPr>
                  <w:b w:val="0"/>
                  <w:bCs w:val="0"/>
                  <w:caps/>
                  <w:color w:val="414141" w:themeColor="text1"/>
                  <w:sz w:val="20"/>
                  <w:szCs w:val="20"/>
                </w:rPr>
                <w:id w:val="479119800"/>
                <w:docPartObj>
                  <w:docPartGallery w:val="Table of Contents"/>
                  <w:docPartUnique/>
                </w:docPartObj>
              </w:sdtPr>
              <w:sdtEndPr>
                <w:rPr>
                  <w:caps w:val="0"/>
                </w:rPr>
              </w:sdtEndPr>
              <w:sdtContent>
                <w:p w14:paraId="6E6C3AEB" w14:textId="77777777" w:rsidR="00457930" w:rsidRPr="00AC5F95" w:rsidRDefault="003B2996" w:rsidP="00B7759D">
                  <w:pPr>
                    <w:pStyle w:val="TOCHeading"/>
                  </w:pPr>
                  <w:r>
                    <w:t>Contents</w:t>
                  </w:r>
                </w:p>
                <w:p w14:paraId="491D308C" w14:textId="77777777" w:rsidR="00374CDF" w:rsidRDefault="003B2996">
                  <w:pPr>
                    <w:pStyle w:val="TOC1"/>
                    <w:rPr>
                      <w:rFonts w:asciiTheme="minorHAnsi" w:eastAsiaTheme="minorEastAsia" w:hAnsiTheme="minorHAnsi" w:cstheme="minorBidi"/>
                      <w:b w:val="0"/>
                      <w:bCs w:val="0"/>
                      <w:noProof/>
                      <w:color w:val="auto"/>
                      <w:sz w:val="24"/>
                      <w:lang w:val="en-PH"/>
                    </w:rPr>
                  </w:pPr>
                  <w:r>
                    <w:rPr>
                      <w:b w:val="0"/>
                    </w:rPr>
                    <w:fldChar w:fldCharType="begin"/>
                  </w:r>
                  <w:r>
                    <w:rPr>
                      <w:b w:val="0"/>
                    </w:rPr>
                    <w:instrText xml:space="preserve"> TOC \h \z \t "Sub head Lv1,3,Sub head Lv2,4,Section heading Lv1,1,Section heading Lv2,2" </w:instrText>
                  </w:r>
                  <w:r>
                    <w:rPr>
                      <w:b w:val="0"/>
                    </w:rPr>
                    <w:fldChar w:fldCharType="separate"/>
                  </w:r>
                  <w:hyperlink w:anchor="_Toc66901702" w:history="1">
                    <w:r w:rsidR="00374CDF" w:rsidRPr="00622360">
                      <w:rPr>
                        <w:rStyle w:val="Hyperlink"/>
                        <w:noProof/>
                      </w:rPr>
                      <w:t>Section Heading Lv1</w:t>
                    </w:r>
                    <w:r w:rsidR="00374CDF">
                      <w:rPr>
                        <w:noProof/>
                        <w:webHidden/>
                      </w:rPr>
                      <w:tab/>
                    </w:r>
                    <w:r w:rsidR="00374CDF">
                      <w:rPr>
                        <w:noProof/>
                        <w:webHidden/>
                      </w:rPr>
                      <w:fldChar w:fldCharType="begin"/>
                    </w:r>
                    <w:r w:rsidR="00374CDF">
                      <w:rPr>
                        <w:noProof/>
                        <w:webHidden/>
                      </w:rPr>
                      <w:instrText xml:space="preserve"> PAGEREF _Toc66901702 \h </w:instrText>
                    </w:r>
                    <w:r w:rsidR="00374CDF">
                      <w:rPr>
                        <w:noProof/>
                        <w:webHidden/>
                      </w:rPr>
                    </w:r>
                    <w:r w:rsidR="00374CDF">
                      <w:rPr>
                        <w:noProof/>
                        <w:webHidden/>
                      </w:rPr>
                      <w:fldChar w:fldCharType="separate"/>
                    </w:r>
                    <w:r w:rsidR="00374CDF">
                      <w:rPr>
                        <w:noProof/>
                        <w:webHidden/>
                      </w:rPr>
                      <w:t>3</w:t>
                    </w:r>
                    <w:r w:rsidR="00374CDF">
                      <w:rPr>
                        <w:noProof/>
                        <w:webHidden/>
                      </w:rPr>
                      <w:fldChar w:fldCharType="end"/>
                    </w:r>
                  </w:hyperlink>
                </w:p>
                <w:p w14:paraId="7FDC4957" w14:textId="77777777" w:rsidR="00374CDF" w:rsidRDefault="00374CDF">
                  <w:pPr>
                    <w:pStyle w:val="TOC2"/>
                    <w:rPr>
                      <w:rFonts w:eastAsiaTheme="minorEastAsia" w:cstheme="minorBidi"/>
                      <w:noProof/>
                      <w:color w:val="auto"/>
                      <w:szCs w:val="24"/>
                      <w:lang w:val="en-PH"/>
                    </w:rPr>
                  </w:pPr>
                  <w:hyperlink w:anchor="_Toc66901703" w:history="1">
                    <w:r w:rsidRPr="00622360">
                      <w:rPr>
                        <w:rStyle w:val="Hyperlink"/>
                        <w:noProof/>
                      </w:rPr>
                      <w:t>Section Heading Lv2</w:t>
                    </w:r>
                    <w:r>
                      <w:rPr>
                        <w:noProof/>
                        <w:webHidden/>
                      </w:rPr>
                      <w:tab/>
                    </w:r>
                    <w:r>
                      <w:rPr>
                        <w:noProof/>
                        <w:webHidden/>
                      </w:rPr>
                      <w:fldChar w:fldCharType="begin"/>
                    </w:r>
                    <w:r>
                      <w:rPr>
                        <w:noProof/>
                        <w:webHidden/>
                      </w:rPr>
                      <w:instrText xml:space="preserve"> PAGEREF _Toc66901703 \h </w:instrText>
                    </w:r>
                    <w:r>
                      <w:rPr>
                        <w:noProof/>
                        <w:webHidden/>
                      </w:rPr>
                    </w:r>
                    <w:r>
                      <w:rPr>
                        <w:noProof/>
                        <w:webHidden/>
                      </w:rPr>
                      <w:fldChar w:fldCharType="separate"/>
                    </w:r>
                    <w:r>
                      <w:rPr>
                        <w:noProof/>
                        <w:webHidden/>
                      </w:rPr>
                      <w:t>3</w:t>
                    </w:r>
                    <w:r>
                      <w:rPr>
                        <w:noProof/>
                        <w:webHidden/>
                      </w:rPr>
                      <w:fldChar w:fldCharType="end"/>
                    </w:r>
                  </w:hyperlink>
                </w:p>
                <w:p w14:paraId="40F690AE" w14:textId="77777777" w:rsidR="00374CDF" w:rsidRDefault="00374CDF">
                  <w:pPr>
                    <w:pStyle w:val="TOC3"/>
                    <w:rPr>
                      <w:rFonts w:eastAsiaTheme="minorEastAsia" w:cstheme="minorBidi"/>
                      <w:color w:val="auto"/>
                      <w:sz w:val="24"/>
                      <w:szCs w:val="24"/>
                      <w:lang w:val="en-PH"/>
                    </w:rPr>
                  </w:pPr>
                  <w:hyperlink w:anchor="_Toc66901704" w:history="1">
                    <w:r w:rsidRPr="00622360">
                      <w:rPr>
                        <w:rStyle w:val="Hyperlink"/>
                      </w:rPr>
                      <w:t>Text Sub Head Lv1</w:t>
                    </w:r>
                    <w:r>
                      <w:rPr>
                        <w:webHidden/>
                      </w:rPr>
                      <w:tab/>
                    </w:r>
                    <w:r>
                      <w:rPr>
                        <w:webHidden/>
                      </w:rPr>
                      <w:fldChar w:fldCharType="begin"/>
                    </w:r>
                    <w:r>
                      <w:rPr>
                        <w:webHidden/>
                      </w:rPr>
                      <w:instrText xml:space="preserve"> PAGEREF _Toc66901704 \h </w:instrText>
                    </w:r>
                    <w:r>
                      <w:rPr>
                        <w:webHidden/>
                      </w:rPr>
                    </w:r>
                    <w:r>
                      <w:rPr>
                        <w:webHidden/>
                      </w:rPr>
                      <w:fldChar w:fldCharType="separate"/>
                    </w:r>
                    <w:r>
                      <w:rPr>
                        <w:webHidden/>
                      </w:rPr>
                      <w:t>3</w:t>
                    </w:r>
                    <w:r>
                      <w:rPr>
                        <w:webHidden/>
                      </w:rPr>
                      <w:fldChar w:fldCharType="end"/>
                    </w:r>
                  </w:hyperlink>
                </w:p>
                <w:p w14:paraId="4E1949A3" w14:textId="77777777" w:rsidR="00374CDF" w:rsidRDefault="00374CDF">
                  <w:pPr>
                    <w:pStyle w:val="TOC4"/>
                    <w:rPr>
                      <w:rFonts w:eastAsiaTheme="minorEastAsia" w:cstheme="minorBidi"/>
                      <w:color w:val="auto"/>
                      <w:sz w:val="24"/>
                      <w:szCs w:val="24"/>
                      <w:lang w:val="en-PH"/>
                    </w:rPr>
                  </w:pPr>
                  <w:hyperlink w:anchor="_Toc66901705" w:history="1">
                    <w:r w:rsidRPr="00622360">
                      <w:rPr>
                        <w:rStyle w:val="Hyperlink"/>
                      </w:rPr>
                      <w:t>Text Sub Head Lv2</w:t>
                    </w:r>
                    <w:r>
                      <w:rPr>
                        <w:webHidden/>
                      </w:rPr>
                      <w:tab/>
                    </w:r>
                    <w:r>
                      <w:rPr>
                        <w:webHidden/>
                      </w:rPr>
                      <w:fldChar w:fldCharType="begin"/>
                    </w:r>
                    <w:r>
                      <w:rPr>
                        <w:webHidden/>
                      </w:rPr>
                      <w:instrText xml:space="preserve"> PAGEREF _Toc66901705 \h </w:instrText>
                    </w:r>
                    <w:r>
                      <w:rPr>
                        <w:webHidden/>
                      </w:rPr>
                    </w:r>
                    <w:r>
                      <w:rPr>
                        <w:webHidden/>
                      </w:rPr>
                      <w:fldChar w:fldCharType="separate"/>
                    </w:r>
                    <w:r>
                      <w:rPr>
                        <w:webHidden/>
                      </w:rPr>
                      <w:t>3</w:t>
                    </w:r>
                    <w:r>
                      <w:rPr>
                        <w:webHidden/>
                      </w:rPr>
                      <w:fldChar w:fldCharType="end"/>
                    </w:r>
                  </w:hyperlink>
                </w:p>
                <w:p w14:paraId="3B2AD7AB" w14:textId="77777777" w:rsidR="00374CDF" w:rsidRDefault="00374CDF">
                  <w:pPr>
                    <w:pStyle w:val="TOC2"/>
                    <w:rPr>
                      <w:rFonts w:eastAsiaTheme="minorEastAsia" w:cstheme="minorBidi"/>
                      <w:noProof/>
                      <w:color w:val="auto"/>
                      <w:szCs w:val="24"/>
                      <w:lang w:val="en-PH"/>
                    </w:rPr>
                  </w:pPr>
                  <w:hyperlink w:anchor="_Toc66901706" w:history="1">
                    <w:r w:rsidRPr="00622360">
                      <w:rPr>
                        <w:rStyle w:val="Hyperlink"/>
                        <w:noProof/>
                      </w:rPr>
                      <w:t>Section Heading Lv2</w:t>
                    </w:r>
                    <w:r>
                      <w:rPr>
                        <w:noProof/>
                        <w:webHidden/>
                      </w:rPr>
                      <w:tab/>
                    </w:r>
                    <w:r>
                      <w:rPr>
                        <w:noProof/>
                        <w:webHidden/>
                      </w:rPr>
                      <w:fldChar w:fldCharType="begin"/>
                    </w:r>
                    <w:r>
                      <w:rPr>
                        <w:noProof/>
                        <w:webHidden/>
                      </w:rPr>
                      <w:instrText xml:space="preserve"> PAGEREF _Toc66901706 \h </w:instrText>
                    </w:r>
                    <w:r>
                      <w:rPr>
                        <w:noProof/>
                        <w:webHidden/>
                      </w:rPr>
                    </w:r>
                    <w:r>
                      <w:rPr>
                        <w:noProof/>
                        <w:webHidden/>
                      </w:rPr>
                      <w:fldChar w:fldCharType="separate"/>
                    </w:r>
                    <w:r>
                      <w:rPr>
                        <w:noProof/>
                        <w:webHidden/>
                      </w:rPr>
                      <w:t>4</w:t>
                    </w:r>
                    <w:r>
                      <w:rPr>
                        <w:noProof/>
                        <w:webHidden/>
                      </w:rPr>
                      <w:fldChar w:fldCharType="end"/>
                    </w:r>
                  </w:hyperlink>
                </w:p>
                <w:p w14:paraId="75A092B6" w14:textId="77777777" w:rsidR="00374CDF" w:rsidRDefault="00374CDF">
                  <w:pPr>
                    <w:pStyle w:val="TOC3"/>
                    <w:rPr>
                      <w:rFonts w:eastAsiaTheme="minorEastAsia" w:cstheme="minorBidi"/>
                      <w:color w:val="auto"/>
                      <w:sz w:val="24"/>
                      <w:szCs w:val="24"/>
                      <w:lang w:val="en-PH"/>
                    </w:rPr>
                  </w:pPr>
                  <w:hyperlink w:anchor="_Toc66901707" w:history="1">
                    <w:r w:rsidRPr="00622360">
                      <w:rPr>
                        <w:rStyle w:val="Hyperlink"/>
                      </w:rPr>
                      <w:t>Text Sub Head Lv1</w:t>
                    </w:r>
                    <w:r>
                      <w:rPr>
                        <w:webHidden/>
                      </w:rPr>
                      <w:tab/>
                    </w:r>
                    <w:r>
                      <w:rPr>
                        <w:webHidden/>
                      </w:rPr>
                      <w:fldChar w:fldCharType="begin"/>
                    </w:r>
                    <w:r>
                      <w:rPr>
                        <w:webHidden/>
                      </w:rPr>
                      <w:instrText xml:space="preserve"> PAGEREF _Toc66901707 \h </w:instrText>
                    </w:r>
                    <w:r>
                      <w:rPr>
                        <w:webHidden/>
                      </w:rPr>
                    </w:r>
                    <w:r>
                      <w:rPr>
                        <w:webHidden/>
                      </w:rPr>
                      <w:fldChar w:fldCharType="separate"/>
                    </w:r>
                    <w:r>
                      <w:rPr>
                        <w:webHidden/>
                      </w:rPr>
                      <w:t>4</w:t>
                    </w:r>
                    <w:r>
                      <w:rPr>
                        <w:webHidden/>
                      </w:rPr>
                      <w:fldChar w:fldCharType="end"/>
                    </w:r>
                  </w:hyperlink>
                </w:p>
                <w:p w14:paraId="2C2936EC" w14:textId="77777777" w:rsidR="00374CDF" w:rsidRDefault="00374CDF">
                  <w:pPr>
                    <w:pStyle w:val="TOC4"/>
                    <w:rPr>
                      <w:rFonts w:eastAsiaTheme="minorEastAsia" w:cstheme="minorBidi"/>
                      <w:color w:val="auto"/>
                      <w:sz w:val="24"/>
                      <w:szCs w:val="24"/>
                      <w:lang w:val="en-PH"/>
                    </w:rPr>
                  </w:pPr>
                  <w:hyperlink w:anchor="_Toc66901708" w:history="1">
                    <w:r w:rsidRPr="00622360">
                      <w:rPr>
                        <w:rStyle w:val="Hyperlink"/>
                      </w:rPr>
                      <w:t>Text Sub Head Lv2</w:t>
                    </w:r>
                    <w:r>
                      <w:rPr>
                        <w:webHidden/>
                      </w:rPr>
                      <w:tab/>
                    </w:r>
                    <w:r>
                      <w:rPr>
                        <w:webHidden/>
                      </w:rPr>
                      <w:fldChar w:fldCharType="begin"/>
                    </w:r>
                    <w:r>
                      <w:rPr>
                        <w:webHidden/>
                      </w:rPr>
                      <w:instrText xml:space="preserve"> PAGEREF _Toc66901708 \h </w:instrText>
                    </w:r>
                    <w:r>
                      <w:rPr>
                        <w:webHidden/>
                      </w:rPr>
                    </w:r>
                    <w:r>
                      <w:rPr>
                        <w:webHidden/>
                      </w:rPr>
                      <w:fldChar w:fldCharType="separate"/>
                    </w:r>
                    <w:r>
                      <w:rPr>
                        <w:webHidden/>
                      </w:rPr>
                      <w:t>4</w:t>
                    </w:r>
                    <w:r>
                      <w:rPr>
                        <w:webHidden/>
                      </w:rPr>
                      <w:fldChar w:fldCharType="end"/>
                    </w:r>
                  </w:hyperlink>
                </w:p>
                <w:p w14:paraId="442CB74D" w14:textId="77777777" w:rsidR="00374CDF" w:rsidRDefault="00374CDF">
                  <w:pPr>
                    <w:pStyle w:val="TOC1"/>
                    <w:rPr>
                      <w:rFonts w:asciiTheme="minorHAnsi" w:eastAsiaTheme="minorEastAsia" w:hAnsiTheme="minorHAnsi" w:cstheme="minorBidi"/>
                      <w:b w:val="0"/>
                      <w:bCs w:val="0"/>
                      <w:noProof/>
                      <w:color w:val="auto"/>
                      <w:sz w:val="24"/>
                      <w:lang w:val="en-PH"/>
                    </w:rPr>
                  </w:pPr>
                  <w:hyperlink w:anchor="_Toc66901709" w:history="1">
                    <w:r w:rsidRPr="00622360">
                      <w:rPr>
                        <w:rStyle w:val="Hyperlink"/>
                        <w:noProof/>
                      </w:rPr>
                      <w:t>Brand guide – color palette</w:t>
                    </w:r>
                    <w:r>
                      <w:rPr>
                        <w:noProof/>
                        <w:webHidden/>
                      </w:rPr>
                      <w:tab/>
                    </w:r>
                    <w:r>
                      <w:rPr>
                        <w:noProof/>
                        <w:webHidden/>
                      </w:rPr>
                      <w:fldChar w:fldCharType="begin"/>
                    </w:r>
                    <w:r>
                      <w:rPr>
                        <w:noProof/>
                        <w:webHidden/>
                      </w:rPr>
                      <w:instrText xml:space="preserve"> PAGEREF _Toc66901709 \h </w:instrText>
                    </w:r>
                    <w:r>
                      <w:rPr>
                        <w:noProof/>
                        <w:webHidden/>
                      </w:rPr>
                    </w:r>
                    <w:r>
                      <w:rPr>
                        <w:noProof/>
                        <w:webHidden/>
                      </w:rPr>
                      <w:fldChar w:fldCharType="separate"/>
                    </w:r>
                    <w:r>
                      <w:rPr>
                        <w:noProof/>
                        <w:webHidden/>
                      </w:rPr>
                      <w:t>5</w:t>
                    </w:r>
                    <w:r>
                      <w:rPr>
                        <w:noProof/>
                        <w:webHidden/>
                      </w:rPr>
                      <w:fldChar w:fldCharType="end"/>
                    </w:r>
                  </w:hyperlink>
                </w:p>
                <w:p w14:paraId="0280EE53" w14:textId="77777777" w:rsidR="00374CDF" w:rsidRDefault="00374CDF">
                  <w:pPr>
                    <w:pStyle w:val="TOC1"/>
                    <w:rPr>
                      <w:rFonts w:asciiTheme="minorHAnsi" w:eastAsiaTheme="minorEastAsia" w:hAnsiTheme="minorHAnsi" w:cstheme="minorBidi"/>
                      <w:b w:val="0"/>
                      <w:bCs w:val="0"/>
                      <w:noProof/>
                      <w:color w:val="auto"/>
                      <w:sz w:val="24"/>
                      <w:lang w:val="en-PH"/>
                    </w:rPr>
                  </w:pPr>
                  <w:hyperlink w:anchor="_Toc66901710" w:history="1">
                    <w:r w:rsidRPr="00622360">
                      <w:rPr>
                        <w:rStyle w:val="Hyperlink"/>
                        <w:noProof/>
                      </w:rPr>
                      <w:t>Brand guide – chart templates</w:t>
                    </w:r>
                    <w:r>
                      <w:rPr>
                        <w:noProof/>
                        <w:webHidden/>
                      </w:rPr>
                      <w:tab/>
                    </w:r>
                    <w:r>
                      <w:rPr>
                        <w:noProof/>
                        <w:webHidden/>
                      </w:rPr>
                      <w:fldChar w:fldCharType="begin"/>
                    </w:r>
                    <w:r>
                      <w:rPr>
                        <w:noProof/>
                        <w:webHidden/>
                      </w:rPr>
                      <w:instrText xml:space="preserve"> PAGEREF _Toc66901710 \h </w:instrText>
                    </w:r>
                    <w:r>
                      <w:rPr>
                        <w:noProof/>
                        <w:webHidden/>
                      </w:rPr>
                    </w:r>
                    <w:r>
                      <w:rPr>
                        <w:noProof/>
                        <w:webHidden/>
                      </w:rPr>
                      <w:fldChar w:fldCharType="separate"/>
                    </w:r>
                    <w:r>
                      <w:rPr>
                        <w:noProof/>
                        <w:webHidden/>
                      </w:rPr>
                      <w:t>6</w:t>
                    </w:r>
                    <w:r>
                      <w:rPr>
                        <w:noProof/>
                        <w:webHidden/>
                      </w:rPr>
                      <w:fldChar w:fldCharType="end"/>
                    </w:r>
                  </w:hyperlink>
                </w:p>
                <w:p w14:paraId="2743A877" w14:textId="77777777" w:rsidR="00767823" w:rsidRPr="00AC5F95" w:rsidRDefault="003B2996" w:rsidP="00491E37">
                  <w:r>
                    <w:rPr>
                      <w:b/>
                    </w:rPr>
                    <w:fldChar w:fldCharType="end"/>
                  </w:r>
                </w:p>
              </w:sdtContent>
            </w:sdt>
          </w:sdtContent>
        </w:sdt>
        <w:p w14:paraId="69A2AD8E" w14:textId="77777777" w:rsidR="005D08B8" w:rsidRPr="00AC5F95" w:rsidRDefault="005D08B8" w:rsidP="007D3B3E">
          <w:pPr>
            <w:pStyle w:val="Bodycopy"/>
          </w:pPr>
        </w:p>
        <w:p w14:paraId="20E906A4" w14:textId="77777777" w:rsidR="004759F8" w:rsidRPr="00AC5F95" w:rsidRDefault="004759F8" w:rsidP="007D3B3E">
          <w:pPr>
            <w:pStyle w:val="Bodycopy"/>
            <w:sectPr w:rsidR="004759F8" w:rsidRPr="00AC5F95" w:rsidSect="00753ACB">
              <w:footerReference w:type="even" r:id="rId13"/>
              <w:pgSz w:w="11906" w:h="16838" w:code="9"/>
              <w:pgMar w:top="1138" w:right="1138" w:bottom="1800" w:left="936" w:header="562" w:footer="562" w:gutter="0"/>
              <w:cols w:space="708"/>
              <w:docGrid w:linePitch="360"/>
            </w:sectPr>
          </w:pPr>
        </w:p>
        <w:p w14:paraId="26B08431" w14:textId="77777777" w:rsidR="00B7759D" w:rsidRPr="009335BB" w:rsidRDefault="00B7759D" w:rsidP="009335BB">
          <w:pPr>
            <w:pStyle w:val="Intromedium"/>
          </w:pPr>
          <w:r w:rsidRPr="009335BB">
            <w:lastRenderedPageBreak/>
            <w:t xml:space="preserve">This is the style for a large </w:t>
          </w:r>
          <w:r w:rsidR="00F82F1A" w:rsidRPr="009335BB">
            <w:br/>
          </w:r>
          <w:r w:rsidRPr="009335BB">
            <w:t xml:space="preserve">intro statement, use Intro </w:t>
          </w:r>
          <w:r w:rsidR="00F82F1A" w:rsidRPr="009335BB">
            <w:br/>
          </w:r>
          <w:r w:rsidRPr="009335BB">
            <w:t xml:space="preserve">medium style and select one </w:t>
          </w:r>
          <w:r w:rsidR="00F82F1A" w:rsidRPr="009335BB">
            <w:br/>
          </w:r>
          <w:r w:rsidRPr="009335BB">
            <w:t>key word in</w:t>
          </w:r>
          <w:r w:rsidRPr="008D7D03">
            <w:t xml:space="preserve"> </w:t>
          </w:r>
          <w:r w:rsidRPr="008D7D03">
            <w:rPr>
              <w:b/>
              <w:bCs/>
              <w:color w:val="C137A2" w:themeColor="accent1"/>
            </w:rPr>
            <w:t>bold</w:t>
          </w:r>
          <w:r w:rsidRPr="009335BB">
            <w:t>.</w:t>
          </w:r>
        </w:p>
        <w:p w14:paraId="5CCC11A2" w14:textId="77777777" w:rsidR="00ED2C0F" w:rsidRPr="00AC5F95" w:rsidRDefault="001527C2" w:rsidP="007C1EEC">
          <w:pPr>
            <w:pStyle w:val="SectionheadingLv1"/>
          </w:pPr>
          <w:bookmarkStart w:id="0" w:name="_Toc66901702"/>
          <w:r w:rsidRPr="00AC5F95">
            <w:t>Section Heading Lv1</w:t>
          </w:r>
          <w:bookmarkEnd w:id="0"/>
        </w:p>
        <w:p w14:paraId="1BCD58C8" w14:textId="77777777" w:rsidR="007D0E6D" w:rsidRPr="00262196" w:rsidRDefault="007D0E6D" w:rsidP="00262196">
          <w:pPr>
            <w:pStyle w:val="SectionheadingLv2"/>
          </w:pPr>
          <w:bookmarkStart w:id="1" w:name="_Toc66901703"/>
          <w:r w:rsidRPr="00262196">
            <w:t>Section Heading Lv2</w:t>
          </w:r>
          <w:bookmarkEnd w:id="1"/>
        </w:p>
        <w:p w14:paraId="2FD3BDD5" w14:textId="77777777" w:rsidR="00AF4FC9" w:rsidRPr="008D7D03" w:rsidRDefault="00AF4FC9" w:rsidP="008D7D03">
          <w:pPr>
            <w:pStyle w:val="Standardfirst"/>
          </w:pPr>
          <w:r w:rsidRPr="008D7D03">
            <w:t xml:space="preserve">Standard First style like this. </w:t>
          </w:r>
          <w:r w:rsidR="00BF6015" w:rsidRPr="008D7D03">
            <w:t>Emporiums</w:t>
          </w:r>
          <w:r w:rsidRPr="008D7D03">
            <w:t xml:space="preserve"> autem quibusdam</w:t>
          </w:r>
          <w:r w:rsidRPr="008D7D03">
            <w:br/>
            <w:t>aut officiis debitis aut rerum necessitatibus saepe eveniet</w:t>
          </w:r>
          <w:r w:rsidRPr="008D7D03">
            <w:br/>
            <w:t>voluptates repudiandae sint et molestiae non recusandae.</w:t>
          </w:r>
        </w:p>
        <w:p w14:paraId="692671AA" w14:textId="77777777" w:rsidR="007B133D" w:rsidRPr="00AC5F95" w:rsidRDefault="00A8314D" w:rsidP="0005680D">
          <w:pPr>
            <w:pStyle w:val="SubheadLv1"/>
          </w:pPr>
          <w:bookmarkStart w:id="2" w:name="_Toc66901704"/>
          <w:r w:rsidRPr="00AC5F95">
            <w:t>Text Sub Head Lv1</w:t>
          </w:r>
          <w:bookmarkEnd w:id="2"/>
        </w:p>
        <w:p w14:paraId="02E36612" w14:textId="77777777" w:rsidR="00E511F0" w:rsidRPr="00AC5F95" w:rsidRDefault="007B133D" w:rsidP="00A8314D">
          <w:pPr>
            <w:pStyle w:val="Bodycopy"/>
          </w:pPr>
          <w:r w:rsidRPr="00AC5F95">
            <w:t>Body text style like this</w:t>
          </w:r>
          <w:r w:rsidR="00E85609" w:rsidRPr="00AC5F95">
            <w:t xml:space="preserve">. </w:t>
          </w:r>
          <w:r w:rsidR="00E85609" w:rsidRPr="002E794A">
            <w:rPr>
              <w:lang w:val="fr-CA"/>
            </w:rPr>
            <w:t>At vero eos et accusamus et iusto odio dignissimos ducimus qui blanditiis praesentium voluptatum deleniti atque corrupti quos dolores et quas molestias excepturi sint occaecati cupiditate non provident, similique sunt in culpa qui</w:t>
          </w:r>
          <w:r w:rsidR="008B0AC0" w:rsidRPr="002E794A">
            <w:rPr>
              <w:lang w:val="fr-CA"/>
            </w:rPr>
            <w:t xml:space="preserve"> </w:t>
          </w:r>
          <w:r w:rsidR="00E85609" w:rsidRPr="002E794A">
            <w:rPr>
              <w:lang w:val="fr-CA"/>
            </w:rPr>
            <w:t>officia deserunt mollitia animi, id est laborum et dolorum fuga.</w:t>
          </w:r>
          <w:r w:rsidR="00A8314D" w:rsidRPr="002E794A">
            <w:rPr>
              <w:lang w:val="fr-CA"/>
            </w:rPr>
            <w:t xml:space="preserve"> </w:t>
          </w:r>
          <w:r w:rsidR="00E85609" w:rsidRPr="00AC5F95">
            <w:t xml:space="preserve">Et harum quidem rerum facilis est et expedita distinctio. </w:t>
          </w:r>
        </w:p>
        <w:tbl>
          <w:tblPr>
            <w:tblStyle w:val="GridTable4-Accent11"/>
            <w:tblW w:w="0" w:type="auto"/>
            <w:tblLook w:val="04A0" w:firstRow="1" w:lastRow="0" w:firstColumn="1" w:lastColumn="0" w:noHBand="0" w:noVBand="1"/>
            <w:tblCaption w:val="Misys table style"/>
          </w:tblPr>
          <w:tblGrid>
            <w:gridCol w:w="1510"/>
            <w:gridCol w:w="1510"/>
            <w:gridCol w:w="1510"/>
            <w:gridCol w:w="1510"/>
            <w:gridCol w:w="1510"/>
            <w:gridCol w:w="1511"/>
          </w:tblGrid>
          <w:tr w:rsidR="00B30985" w:rsidRPr="00AC5F95" w14:paraId="6940E69F" w14:textId="77777777" w:rsidTr="00F4471B">
            <w:trPr>
              <w:cnfStyle w:val="100000000000" w:firstRow="1" w:lastRow="0" w:firstColumn="0" w:lastColumn="0" w:oddVBand="0" w:evenVBand="0" w:oddHBand="0"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1510" w:type="dxa"/>
              </w:tcPr>
              <w:p w14:paraId="68CF75D0" w14:textId="77777777" w:rsidR="00B30985" w:rsidRPr="00AC5F95" w:rsidRDefault="00B30985" w:rsidP="00A8314D">
                <w:pPr>
                  <w:pStyle w:val="Bodycopy"/>
                  <w:rPr>
                    <w:color w:val="FFFFFF" w:themeColor="background1"/>
                  </w:rPr>
                </w:pPr>
                <w:r w:rsidRPr="00AC5F95">
                  <w:rPr>
                    <w:color w:val="FFFFFF" w:themeColor="background1"/>
                  </w:rPr>
                  <w:t>Title text</w:t>
                </w:r>
              </w:p>
            </w:tc>
            <w:tc>
              <w:tcPr>
                <w:tcW w:w="1510" w:type="dxa"/>
              </w:tcPr>
              <w:p w14:paraId="79E78C05" w14:textId="77777777" w:rsidR="00B30985" w:rsidRPr="00AC5F95" w:rsidRDefault="00B30985" w:rsidP="00A8314D">
                <w:pPr>
                  <w:pStyle w:val="Bodycopy"/>
                  <w:cnfStyle w:val="100000000000" w:firstRow="1" w:lastRow="0" w:firstColumn="0" w:lastColumn="0" w:oddVBand="0" w:evenVBand="0" w:oddHBand="0" w:evenHBand="0" w:firstRowFirstColumn="0" w:firstRowLastColumn="0" w:lastRowFirstColumn="0" w:lastRowLastColumn="0"/>
                  <w:rPr>
                    <w:color w:val="FFFFFF" w:themeColor="background1"/>
                  </w:rPr>
                </w:pPr>
                <w:r w:rsidRPr="00AC5F95">
                  <w:rPr>
                    <w:color w:val="FFFFFF" w:themeColor="background1"/>
                  </w:rPr>
                  <w:t>Column title</w:t>
                </w:r>
              </w:p>
            </w:tc>
            <w:tc>
              <w:tcPr>
                <w:tcW w:w="1510" w:type="dxa"/>
              </w:tcPr>
              <w:p w14:paraId="42F39C65" w14:textId="77777777" w:rsidR="00B30985" w:rsidRPr="00AC5F95" w:rsidRDefault="00B30985" w:rsidP="00A8314D">
                <w:pPr>
                  <w:pStyle w:val="Bodycopy"/>
                  <w:cnfStyle w:val="100000000000" w:firstRow="1" w:lastRow="0" w:firstColumn="0" w:lastColumn="0" w:oddVBand="0" w:evenVBand="0" w:oddHBand="0" w:evenHBand="0" w:firstRowFirstColumn="0" w:firstRowLastColumn="0" w:lastRowFirstColumn="0" w:lastRowLastColumn="0"/>
                  <w:rPr>
                    <w:color w:val="FFFFFF" w:themeColor="background1"/>
                  </w:rPr>
                </w:pPr>
                <w:r w:rsidRPr="00AC5F95">
                  <w:rPr>
                    <w:color w:val="FFFFFF" w:themeColor="background1"/>
                  </w:rPr>
                  <w:t>Column title</w:t>
                </w:r>
              </w:p>
            </w:tc>
            <w:tc>
              <w:tcPr>
                <w:tcW w:w="1510" w:type="dxa"/>
              </w:tcPr>
              <w:p w14:paraId="16C39CD8" w14:textId="77777777" w:rsidR="00B30985" w:rsidRPr="00AC5F95" w:rsidRDefault="00B30985" w:rsidP="00A8314D">
                <w:pPr>
                  <w:pStyle w:val="Bodycopy"/>
                  <w:cnfStyle w:val="100000000000" w:firstRow="1" w:lastRow="0" w:firstColumn="0" w:lastColumn="0" w:oddVBand="0" w:evenVBand="0" w:oddHBand="0" w:evenHBand="0" w:firstRowFirstColumn="0" w:firstRowLastColumn="0" w:lastRowFirstColumn="0" w:lastRowLastColumn="0"/>
                  <w:rPr>
                    <w:color w:val="FFFFFF" w:themeColor="background1"/>
                  </w:rPr>
                </w:pPr>
                <w:r w:rsidRPr="00AC5F95">
                  <w:rPr>
                    <w:color w:val="FFFFFF" w:themeColor="background1"/>
                  </w:rPr>
                  <w:t>Column title</w:t>
                </w:r>
              </w:p>
            </w:tc>
            <w:tc>
              <w:tcPr>
                <w:tcW w:w="1510" w:type="dxa"/>
              </w:tcPr>
              <w:p w14:paraId="6964CF40" w14:textId="77777777" w:rsidR="00B30985" w:rsidRPr="00AC5F95" w:rsidRDefault="00B30985" w:rsidP="00A8314D">
                <w:pPr>
                  <w:pStyle w:val="Bodycopy"/>
                  <w:cnfStyle w:val="100000000000" w:firstRow="1" w:lastRow="0" w:firstColumn="0" w:lastColumn="0" w:oddVBand="0" w:evenVBand="0" w:oddHBand="0" w:evenHBand="0" w:firstRowFirstColumn="0" w:firstRowLastColumn="0" w:lastRowFirstColumn="0" w:lastRowLastColumn="0"/>
                  <w:rPr>
                    <w:color w:val="FFFFFF" w:themeColor="background1"/>
                  </w:rPr>
                </w:pPr>
                <w:r w:rsidRPr="00AC5F95">
                  <w:rPr>
                    <w:color w:val="FFFFFF" w:themeColor="background1"/>
                  </w:rPr>
                  <w:t>Column title</w:t>
                </w:r>
              </w:p>
            </w:tc>
            <w:tc>
              <w:tcPr>
                <w:tcW w:w="1511" w:type="dxa"/>
              </w:tcPr>
              <w:p w14:paraId="5B6FC0B6" w14:textId="77777777" w:rsidR="00B30985" w:rsidRPr="00AC5F95" w:rsidRDefault="00B30985" w:rsidP="00A8314D">
                <w:pPr>
                  <w:pStyle w:val="Bodycopy"/>
                  <w:cnfStyle w:val="100000000000" w:firstRow="1" w:lastRow="0" w:firstColumn="0" w:lastColumn="0" w:oddVBand="0" w:evenVBand="0" w:oddHBand="0" w:evenHBand="0" w:firstRowFirstColumn="0" w:firstRowLastColumn="0" w:lastRowFirstColumn="0" w:lastRowLastColumn="0"/>
                  <w:rPr>
                    <w:color w:val="FFFFFF" w:themeColor="background1"/>
                  </w:rPr>
                </w:pPr>
                <w:r w:rsidRPr="00AC5F95">
                  <w:rPr>
                    <w:color w:val="FFFFFF" w:themeColor="background1"/>
                  </w:rPr>
                  <w:t>Column title</w:t>
                </w:r>
              </w:p>
            </w:tc>
          </w:tr>
          <w:tr w:rsidR="00B30985" w:rsidRPr="00AC5F95" w14:paraId="5E93F465" w14:textId="77777777" w:rsidTr="00F4471B">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1510" w:type="dxa"/>
              </w:tcPr>
              <w:p w14:paraId="79DC602A" w14:textId="77777777" w:rsidR="00B30985" w:rsidRPr="00AC5F95" w:rsidRDefault="00B30985" w:rsidP="00A8314D">
                <w:pPr>
                  <w:pStyle w:val="Bodycopy"/>
                </w:pPr>
                <w:r w:rsidRPr="00AC5F95">
                  <w:t>Content title</w:t>
                </w:r>
              </w:p>
            </w:tc>
            <w:tc>
              <w:tcPr>
                <w:tcW w:w="1510" w:type="dxa"/>
              </w:tcPr>
              <w:p w14:paraId="16621582" w14:textId="77777777" w:rsidR="00B30985" w:rsidRPr="00AC5F95" w:rsidRDefault="00B30985" w:rsidP="00A8314D">
                <w:pPr>
                  <w:pStyle w:val="Bodycopy"/>
                  <w:cnfStyle w:val="000000100000" w:firstRow="0" w:lastRow="0" w:firstColumn="0" w:lastColumn="0" w:oddVBand="0" w:evenVBand="0" w:oddHBand="1" w:evenHBand="0" w:firstRowFirstColumn="0" w:firstRowLastColumn="0" w:lastRowFirstColumn="0" w:lastRowLastColumn="0"/>
                </w:pPr>
                <w:r w:rsidRPr="00AC5F95">
                  <w:t>1</w:t>
                </w:r>
              </w:p>
            </w:tc>
            <w:tc>
              <w:tcPr>
                <w:tcW w:w="1510" w:type="dxa"/>
              </w:tcPr>
              <w:p w14:paraId="4BDFE595" w14:textId="77777777" w:rsidR="00B30985" w:rsidRPr="00AC5F95" w:rsidRDefault="00B30985" w:rsidP="00A8314D">
                <w:pPr>
                  <w:pStyle w:val="Bodycopy"/>
                  <w:cnfStyle w:val="000000100000" w:firstRow="0" w:lastRow="0" w:firstColumn="0" w:lastColumn="0" w:oddVBand="0" w:evenVBand="0" w:oddHBand="1" w:evenHBand="0" w:firstRowFirstColumn="0" w:firstRowLastColumn="0" w:lastRowFirstColumn="0" w:lastRowLastColumn="0"/>
                </w:pPr>
                <w:r w:rsidRPr="00AC5F95">
                  <w:t>2</w:t>
                </w:r>
              </w:p>
            </w:tc>
            <w:tc>
              <w:tcPr>
                <w:tcW w:w="1510" w:type="dxa"/>
              </w:tcPr>
              <w:p w14:paraId="6777584C" w14:textId="77777777" w:rsidR="00B30985" w:rsidRPr="00AC5F95" w:rsidRDefault="00B30985" w:rsidP="00A8314D">
                <w:pPr>
                  <w:pStyle w:val="Bodycopy"/>
                  <w:cnfStyle w:val="000000100000" w:firstRow="0" w:lastRow="0" w:firstColumn="0" w:lastColumn="0" w:oddVBand="0" w:evenVBand="0" w:oddHBand="1" w:evenHBand="0" w:firstRowFirstColumn="0" w:firstRowLastColumn="0" w:lastRowFirstColumn="0" w:lastRowLastColumn="0"/>
                </w:pPr>
                <w:r w:rsidRPr="00AC5F95">
                  <w:t>3</w:t>
                </w:r>
              </w:p>
            </w:tc>
            <w:tc>
              <w:tcPr>
                <w:tcW w:w="1510" w:type="dxa"/>
              </w:tcPr>
              <w:p w14:paraId="68834D46" w14:textId="77777777" w:rsidR="00B30985" w:rsidRPr="00AC5F95" w:rsidRDefault="00B30985" w:rsidP="00A8314D">
                <w:pPr>
                  <w:pStyle w:val="Bodycopy"/>
                  <w:cnfStyle w:val="000000100000" w:firstRow="0" w:lastRow="0" w:firstColumn="0" w:lastColumn="0" w:oddVBand="0" w:evenVBand="0" w:oddHBand="1" w:evenHBand="0" w:firstRowFirstColumn="0" w:firstRowLastColumn="0" w:lastRowFirstColumn="0" w:lastRowLastColumn="0"/>
                </w:pPr>
                <w:r w:rsidRPr="00AC5F95">
                  <w:t>4</w:t>
                </w:r>
              </w:p>
            </w:tc>
            <w:tc>
              <w:tcPr>
                <w:tcW w:w="1511" w:type="dxa"/>
              </w:tcPr>
              <w:p w14:paraId="10386554" w14:textId="77777777" w:rsidR="00B30985" w:rsidRPr="00AC5F95" w:rsidRDefault="00B30985" w:rsidP="00A8314D">
                <w:pPr>
                  <w:pStyle w:val="Bodycopy"/>
                  <w:cnfStyle w:val="000000100000" w:firstRow="0" w:lastRow="0" w:firstColumn="0" w:lastColumn="0" w:oddVBand="0" w:evenVBand="0" w:oddHBand="1" w:evenHBand="0" w:firstRowFirstColumn="0" w:firstRowLastColumn="0" w:lastRowFirstColumn="0" w:lastRowLastColumn="0"/>
                </w:pPr>
                <w:r w:rsidRPr="00AC5F95">
                  <w:t>5</w:t>
                </w:r>
              </w:p>
            </w:tc>
          </w:tr>
          <w:tr w:rsidR="00B30985" w:rsidRPr="00AC5F95" w14:paraId="2CC58C61" w14:textId="77777777" w:rsidTr="00F4471B">
            <w:trPr>
              <w:cnfStyle w:val="000000010000" w:firstRow="0" w:lastRow="0" w:firstColumn="0" w:lastColumn="0" w:oddVBand="0" w:evenVBand="0" w:oddHBand="0" w:evenHBand="1"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1510" w:type="dxa"/>
              </w:tcPr>
              <w:p w14:paraId="6D13BF53" w14:textId="77777777" w:rsidR="00B30985" w:rsidRPr="00AC5F95" w:rsidRDefault="00B30985" w:rsidP="00A8314D">
                <w:pPr>
                  <w:pStyle w:val="Bodycopy"/>
                </w:pPr>
                <w:r w:rsidRPr="00AC5F95">
                  <w:t>Content title</w:t>
                </w:r>
              </w:p>
            </w:tc>
            <w:tc>
              <w:tcPr>
                <w:tcW w:w="1510" w:type="dxa"/>
              </w:tcPr>
              <w:p w14:paraId="299FBDED" w14:textId="77777777" w:rsidR="00B30985" w:rsidRPr="00AC5F95" w:rsidRDefault="00B30985" w:rsidP="00A8314D">
                <w:pPr>
                  <w:pStyle w:val="Bodycopy"/>
                  <w:cnfStyle w:val="000000010000" w:firstRow="0" w:lastRow="0" w:firstColumn="0" w:lastColumn="0" w:oddVBand="0" w:evenVBand="0" w:oddHBand="0" w:evenHBand="1" w:firstRowFirstColumn="0" w:firstRowLastColumn="0" w:lastRowFirstColumn="0" w:lastRowLastColumn="0"/>
                </w:pPr>
                <w:r w:rsidRPr="00AC5F95">
                  <w:t>6</w:t>
                </w:r>
              </w:p>
            </w:tc>
            <w:tc>
              <w:tcPr>
                <w:tcW w:w="1510" w:type="dxa"/>
              </w:tcPr>
              <w:p w14:paraId="704600CA" w14:textId="77777777" w:rsidR="00B30985" w:rsidRPr="00AC5F95" w:rsidRDefault="00B30985" w:rsidP="00A8314D">
                <w:pPr>
                  <w:pStyle w:val="Bodycopy"/>
                  <w:cnfStyle w:val="000000010000" w:firstRow="0" w:lastRow="0" w:firstColumn="0" w:lastColumn="0" w:oddVBand="0" w:evenVBand="0" w:oddHBand="0" w:evenHBand="1" w:firstRowFirstColumn="0" w:firstRowLastColumn="0" w:lastRowFirstColumn="0" w:lastRowLastColumn="0"/>
                </w:pPr>
                <w:r w:rsidRPr="00AC5F95">
                  <w:t>7</w:t>
                </w:r>
              </w:p>
            </w:tc>
            <w:tc>
              <w:tcPr>
                <w:tcW w:w="1510" w:type="dxa"/>
              </w:tcPr>
              <w:p w14:paraId="48994177" w14:textId="77777777" w:rsidR="00B30985" w:rsidRPr="00AC5F95" w:rsidRDefault="00B30985" w:rsidP="00A8314D">
                <w:pPr>
                  <w:pStyle w:val="Bodycopy"/>
                  <w:cnfStyle w:val="000000010000" w:firstRow="0" w:lastRow="0" w:firstColumn="0" w:lastColumn="0" w:oddVBand="0" w:evenVBand="0" w:oddHBand="0" w:evenHBand="1" w:firstRowFirstColumn="0" w:firstRowLastColumn="0" w:lastRowFirstColumn="0" w:lastRowLastColumn="0"/>
                </w:pPr>
                <w:r w:rsidRPr="00AC5F95">
                  <w:t>8</w:t>
                </w:r>
              </w:p>
            </w:tc>
            <w:tc>
              <w:tcPr>
                <w:tcW w:w="1510" w:type="dxa"/>
              </w:tcPr>
              <w:p w14:paraId="3A714447" w14:textId="77777777" w:rsidR="00B30985" w:rsidRPr="00AC5F95" w:rsidRDefault="00B30985" w:rsidP="00A8314D">
                <w:pPr>
                  <w:pStyle w:val="Bodycopy"/>
                  <w:cnfStyle w:val="000000010000" w:firstRow="0" w:lastRow="0" w:firstColumn="0" w:lastColumn="0" w:oddVBand="0" w:evenVBand="0" w:oddHBand="0" w:evenHBand="1" w:firstRowFirstColumn="0" w:firstRowLastColumn="0" w:lastRowFirstColumn="0" w:lastRowLastColumn="0"/>
                </w:pPr>
                <w:r w:rsidRPr="00AC5F95">
                  <w:t>9</w:t>
                </w:r>
              </w:p>
            </w:tc>
            <w:tc>
              <w:tcPr>
                <w:tcW w:w="1511" w:type="dxa"/>
              </w:tcPr>
              <w:p w14:paraId="26552DAA" w14:textId="77777777" w:rsidR="00B30985" w:rsidRPr="00AC5F95" w:rsidRDefault="00B30985" w:rsidP="00A8314D">
                <w:pPr>
                  <w:pStyle w:val="Bodycopy"/>
                  <w:cnfStyle w:val="000000010000" w:firstRow="0" w:lastRow="0" w:firstColumn="0" w:lastColumn="0" w:oddVBand="0" w:evenVBand="0" w:oddHBand="0" w:evenHBand="1" w:firstRowFirstColumn="0" w:firstRowLastColumn="0" w:lastRowFirstColumn="0" w:lastRowLastColumn="0"/>
                </w:pPr>
                <w:r w:rsidRPr="00AC5F95">
                  <w:t>10</w:t>
                </w:r>
              </w:p>
            </w:tc>
          </w:tr>
          <w:tr w:rsidR="00B30985" w:rsidRPr="00AC5F95" w14:paraId="462EB86D" w14:textId="77777777" w:rsidTr="00F4471B">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1510" w:type="dxa"/>
              </w:tcPr>
              <w:p w14:paraId="31A732DD" w14:textId="77777777" w:rsidR="00B30985" w:rsidRPr="00AC5F95" w:rsidRDefault="00B30985" w:rsidP="00A8314D">
                <w:pPr>
                  <w:pStyle w:val="Bodycopy"/>
                </w:pPr>
                <w:r w:rsidRPr="00AC5F95">
                  <w:t>Content title</w:t>
                </w:r>
              </w:p>
            </w:tc>
            <w:tc>
              <w:tcPr>
                <w:tcW w:w="1510" w:type="dxa"/>
              </w:tcPr>
              <w:p w14:paraId="76572904" w14:textId="77777777" w:rsidR="00B30985" w:rsidRPr="00AC5F95" w:rsidRDefault="00B30985" w:rsidP="00A8314D">
                <w:pPr>
                  <w:pStyle w:val="Bodycopy"/>
                  <w:cnfStyle w:val="000000100000" w:firstRow="0" w:lastRow="0" w:firstColumn="0" w:lastColumn="0" w:oddVBand="0" w:evenVBand="0" w:oddHBand="1" w:evenHBand="0" w:firstRowFirstColumn="0" w:firstRowLastColumn="0" w:lastRowFirstColumn="0" w:lastRowLastColumn="0"/>
                </w:pPr>
                <w:r w:rsidRPr="00AC5F95">
                  <w:t>11</w:t>
                </w:r>
              </w:p>
            </w:tc>
            <w:tc>
              <w:tcPr>
                <w:tcW w:w="1510" w:type="dxa"/>
              </w:tcPr>
              <w:p w14:paraId="08CD6B67" w14:textId="77777777" w:rsidR="00B30985" w:rsidRPr="00AC5F95" w:rsidRDefault="00B30985" w:rsidP="00A8314D">
                <w:pPr>
                  <w:pStyle w:val="Bodycopy"/>
                  <w:cnfStyle w:val="000000100000" w:firstRow="0" w:lastRow="0" w:firstColumn="0" w:lastColumn="0" w:oddVBand="0" w:evenVBand="0" w:oddHBand="1" w:evenHBand="0" w:firstRowFirstColumn="0" w:firstRowLastColumn="0" w:lastRowFirstColumn="0" w:lastRowLastColumn="0"/>
                </w:pPr>
                <w:r w:rsidRPr="00AC5F95">
                  <w:t>12</w:t>
                </w:r>
              </w:p>
            </w:tc>
            <w:tc>
              <w:tcPr>
                <w:tcW w:w="1510" w:type="dxa"/>
              </w:tcPr>
              <w:p w14:paraId="4B9E0617" w14:textId="77777777" w:rsidR="00B30985" w:rsidRPr="00AC5F95" w:rsidRDefault="00B30985" w:rsidP="00A8314D">
                <w:pPr>
                  <w:pStyle w:val="Bodycopy"/>
                  <w:cnfStyle w:val="000000100000" w:firstRow="0" w:lastRow="0" w:firstColumn="0" w:lastColumn="0" w:oddVBand="0" w:evenVBand="0" w:oddHBand="1" w:evenHBand="0" w:firstRowFirstColumn="0" w:firstRowLastColumn="0" w:lastRowFirstColumn="0" w:lastRowLastColumn="0"/>
                </w:pPr>
                <w:r w:rsidRPr="00AC5F95">
                  <w:t>13</w:t>
                </w:r>
              </w:p>
            </w:tc>
            <w:tc>
              <w:tcPr>
                <w:tcW w:w="1510" w:type="dxa"/>
              </w:tcPr>
              <w:p w14:paraId="085C78A0" w14:textId="77777777" w:rsidR="00B30985" w:rsidRPr="00AC5F95" w:rsidRDefault="00B30985" w:rsidP="00A8314D">
                <w:pPr>
                  <w:pStyle w:val="Bodycopy"/>
                  <w:cnfStyle w:val="000000100000" w:firstRow="0" w:lastRow="0" w:firstColumn="0" w:lastColumn="0" w:oddVBand="0" w:evenVBand="0" w:oddHBand="1" w:evenHBand="0" w:firstRowFirstColumn="0" w:firstRowLastColumn="0" w:lastRowFirstColumn="0" w:lastRowLastColumn="0"/>
                </w:pPr>
                <w:r w:rsidRPr="00AC5F95">
                  <w:t>14</w:t>
                </w:r>
              </w:p>
            </w:tc>
            <w:tc>
              <w:tcPr>
                <w:tcW w:w="1511" w:type="dxa"/>
              </w:tcPr>
              <w:p w14:paraId="5E8C448D" w14:textId="77777777" w:rsidR="00B30985" w:rsidRPr="00AC5F95" w:rsidRDefault="00B30985" w:rsidP="00A8314D">
                <w:pPr>
                  <w:pStyle w:val="Bodycopy"/>
                  <w:cnfStyle w:val="000000100000" w:firstRow="0" w:lastRow="0" w:firstColumn="0" w:lastColumn="0" w:oddVBand="0" w:evenVBand="0" w:oddHBand="1" w:evenHBand="0" w:firstRowFirstColumn="0" w:firstRowLastColumn="0" w:lastRowFirstColumn="0" w:lastRowLastColumn="0"/>
                </w:pPr>
                <w:r w:rsidRPr="00AC5F95">
                  <w:t>15</w:t>
                </w:r>
              </w:p>
            </w:tc>
          </w:tr>
          <w:tr w:rsidR="00B30985" w:rsidRPr="00AC5F95" w14:paraId="4271E91B" w14:textId="77777777" w:rsidTr="00F4471B">
            <w:trPr>
              <w:cnfStyle w:val="000000010000" w:firstRow="0" w:lastRow="0" w:firstColumn="0" w:lastColumn="0" w:oddVBand="0" w:evenVBand="0" w:oddHBand="0" w:evenHBand="1"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1510" w:type="dxa"/>
              </w:tcPr>
              <w:p w14:paraId="09661A52" w14:textId="77777777" w:rsidR="00B30985" w:rsidRPr="00AC5F95" w:rsidRDefault="00B30985" w:rsidP="00A8314D">
                <w:pPr>
                  <w:pStyle w:val="Bodycopy"/>
                </w:pPr>
                <w:r w:rsidRPr="00AC5F95">
                  <w:t>Content title</w:t>
                </w:r>
              </w:p>
            </w:tc>
            <w:tc>
              <w:tcPr>
                <w:tcW w:w="1510" w:type="dxa"/>
              </w:tcPr>
              <w:p w14:paraId="2D0C84C5" w14:textId="77777777" w:rsidR="00B30985" w:rsidRPr="00AC5F95" w:rsidRDefault="00B30985" w:rsidP="00A8314D">
                <w:pPr>
                  <w:pStyle w:val="Bodycopy"/>
                  <w:cnfStyle w:val="000000010000" w:firstRow="0" w:lastRow="0" w:firstColumn="0" w:lastColumn="0" w:oddVBand="0" w:evenVBand="0" w:oddHBand="0" w:evenHBand="1" w:firstRowFirstColumn="0" w:firstRowLastColumn="0" w:lastRowFirstColumn="0" w:lastRowLastColumn="0"/>
                </w:pPr>
                <w:r w:rsidRPr="00AC5F95">
                  <w:t>16</w:t>
                </w:r>
              </w:p>
            </w:tc>
            <w:tc>
              <w:tcPr>
                <w:tcW w:w="1510" w:type="dxa"/>
              </w:tcPr>
              <w:p w14:paraId="544E5042" w14:textId="77777777" w:rsidR="00B30985" w:rsidRPr="00AC5F95" w:rsidRDefault="00B30985" w:rsidP="00A8314D">
                <w:pPr>
                  <w:pStyle w:val="Bodycopy"/>
                  <w:cnfStyle w:val="000000010000" w:firstRow="0" w:lastRow="0" w:firstColumn="0" w:lastColumn="0" w:oddVBand="0" w:evenVBand="0" w:oddHBand="0" w:evenHBand="1" w:firstRowFirstColumn="0" w:firstRowLastColumn="0" w:lastRowFirstColumn="0" w:lastRowLastColumn="0"/>
                </w:pPr>
                <w:r w:rsidRPr="00AC5F95">
                  <w:t>17</w:t>
                </w:r>
              </w:p>
            </w:tc>
            <w:tc>
              <w:tcPr>
                <w:tcW w:w="1510" w:type="dxa"/>
              </w:tcPr>
              <w:p w14:paraId="5B69D3E2" w14:textId="77777777" w:rsidR="00B30985" w:rsidRPr="00AC5F95" w:rsidRDefault="00B30985" w:rsidP="00A8314D">
                <w:pPr>
                  <w:pStyle w:val="Bodycopy"/>
                  <w:cnfStyle w:val="000000010000" w:firstRow="0" w:lastRow="0" w:firstColumn="0" w:lastColumn="0" w:oddVBand="0" w:evenVBand="0" w:oddHBand="0" w:evenHBand="1" w:firstRowFirstColumn="0" w:firstRowLastColumn="0" w:lastRowFirstColumn="0" w:lastRowLastColumn="0"/>
                </w:pPr>
                <w:r w:rsidRPr="00AC5F95">
                  <w:t>18</w:t>
                </w:r>
              </w:p>
            </w:tc>
            <w:tc>
              <w:tcPr>
                <w:tcW w:w="1510" w:type="dxa"/>
              </w:tcPr>
              <w:p w14:paraId="05F27220" w14:textId="77777777" w:rsidR="00B30985" w:rsidRPr="00AC5F95" w:rsidRDefault="00B30985" w:rsidP="00A8314D">
                <w:pPr>
                  <w:pStyle w:val="Bodycopy"/>
                  <w:cnfStyle w:val="000000010000" w:firstRow="0" w:lastRow="0" w:firstColumn="0" w:lastColumn="0" w:oddVBand="0" w:evenVBand="0" w:oddHBand="0" w:evenHBand="1" w:firstRowFirstColumn="0" w:firstRowLastColumn="0" w:lastRowFirstColumn="0" w:lastRowLastColumn="0"/>
                </w:pPr>
                <w:r w:rsidRPr="00AC5F95">
                  <w:t>19</w:t>
                </w:r>
              </w:p>
            </w:tc>
            <w:tc>
              <w:tcPr>
                <w:tcW w:w="1511" w:type="dxa"/>
              </w:tcPr>
              <w:p w14:paraId="4110F41E" w14:textId="77777777" w:rsidR="00B30985" w:rsidRPr="00AC5F95" w:rsidRDefault="00B30985" w:rsidP="00A8314D">
                <w:pPr>
                  <w:pStyle w:val="Bodycopy"/>
                  <w:cnfStyle w:val="000000010000" w:firstRow="0" w:lastRow="0" w:firstColumn="0" w:lastColumn="0" w:oddVBand="0" w:evenVBand="0" w:oddHBand="0" w:evenHBand="1" w:firstRowFirstColumn="0" w:firstRowLastColumn="0" w:lastRowFirstColumn="0" w:lastRowLastColumn="0"/>
                </w:pPr>
                <w:r w:rsidRPr="00AC5F95">
                  <w:t>20</w:t>
                </w:r>
              </w:p>
            </w:tc>
          </w:tr>
          <w:tr w:rsidR="00B30985" w:rsidRPr="00AC5F95" w14:paraId="3A03ABF3" w14:textId="77777777" w:rsidTr="00F4471B">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1510" w:type="dxa"/>
              </w:tcPr>
              <w:p w14:paraId="27089238" w14:textId="77777777" w:rsidR="00B30985" w:rsidRPr="00AC5F95" w:rsidRDefault="00B30985" w:rsidP="00A8314D">
                <w:pPr>
                  <w:pStyle w:val="Bodycopy"/>
                </w:pPr>
                <w:r w:rsidRPr="00AC5F95">
                  <w:t>Content title</w:t>
                </w:r>
              </w:p>
            </w:tc>
            <w:tc>
              <w:tcPr>
                <w:tcW w:w="1510" w:type="dxa"/>
              </w:tcPr>
              <w:p w14:paraId="0EDE26EB" w14:textId="77777777" w:rsidR="00B30985" w:rsidRPr="00AC5F95" w:rsidRDefault="00B30985" w:rsidP="00A8314D">
                <w:pPr>
                  <w:pStyle w:val="Bodycopy"/>
                  <w:cnfStyle w:val="000000100000" w:firstRow="0" w:lastRow="0" w:firstColumn="0" w:lastColumn="0" w:oddVBand="0" w:evenVBand="0" w:oddHBand="1" w:evenHBand="0" w:firstRowFirstColumn="0" w:firstRowLastColumn="0" w:lastRowFirstColumn="0" w:lastRowLastColumn="0"/>
                </w:pPr>
                <w:r w:rsidRPr="00AC5F95">
                  <w:t>21</w:t>
                </w:r>
              </w:p>
            </w:tc>
            <w:tc>
              <w:tcPr>
                <w:tcW w:w="1510" w:type="dxa"/>
              </w:tcPr>
              <w:p w14:paraId="7B87BE2A" w14:textId="77777777" w:rsidR="00B30985" w:rsidRPr="00AC5F95" w:rsidRDefault="00B30985" w:rsidP="00A8314D">
                <w:pPr>
                  <w:pStyle w:val="Bodycopy"/>
                  <w:cnfStyle w:val="000000100000" w:firstRow="0" w:lastRow="0" w:firstColumn="0" w:lastColumn="0" w:oddVBand="0" w:evenVBand="0" w:oddHBand="1" w:evenHBand="0" w:firstRowFirstColumn="0" w:firstRowLastColumn="0" w:lastRowFirstColumn="0" w:lastRowLastColumn="0"/>
                </w:pPr>
                <w:r w:rsidRPr="00AC5F95">
                  <w:t>22</w:t>
                </w:r>
              </w:p>
            </w:tc>
            <w:tc>
              <w:tcPr>
                <w:tcW w:w="1510" w:type="dxa"/>
              </w:tcPr>
              <w:p w14:paraId="21974553" w14:textId="77777777" w:rsidR="00B30985" w:rsidRPr="00AC5F95" w:rsidRDefault="00B30985" w:rsidP="00A8314D">
                <w:pPr>
                  <w:pStyle w:val="Bodycopy"/>
                  <w:cnfStyle w:val="000000100000" w:firstRow="0" w:lastRow="0" w:firstColumn="0" w:lastColumn="0" w:oddVBand="0" w:evenVBand="0" w:oddHBand="1" w:evenHBand="0" w:firstRowFirstColumn="0" w:firstRowLastColumn="0" w:lastRowFirstColumn="0" w:lastRowLastColumn="0"/>
                </w:pPr>
                <w:r w:rsidRPr="00AC5F95">
                  <w:t>23</w:t>
                </w:r>
              </w:p>
            </w:tc>
            <w:tc>
              <w:tcPr>
                <w:tcW w:w="1510" w:type="dxa"/>
              </w:tcPr>
              <w:p w14:paraId="434B4291" w14:textId="77777777" w:rsidR="00B30985" w:rsidRPr="00AC5F95" w:rsidRDefault="00B30985" w:rsidP="00A8314D">
                <w:pPr>
                  <w:pStyle w:val="Bodycopy"/>
                  <w:cnfStyle w:val="000000100000" w:firstRow="0" w:lastRow="0" w:firstColumn="0" w:lastColumn="0" w:oddVBand="0" w:evenVBand="0" w:oddHBand="1" w:evenHBand="0" w:firstRowFirstColumn="0" w:firstRowLastColumn="0" w:lastRowFirstColumn="0" w:lastRowLastColumn="0"/>
                </w:pPr>
                <w:r w:rsidRPr="00AC5F95">
                  <w:t>24</w:t>
                </w:r>
              </w:p>
            </w:tc>
            <w:tc>
              <w:tcPr>
                <w:tcW w:w="1511" w:type="dxa"/>
              </w:tcPr>
              <w:p w14:paraId="39457E1B" w14:textId="77777777" w:rsidR="00B30985" w:rsidRPr="00AC5F95" w:rsidRDefault="00B30985" w:rsidP="00A8314D">
                <w:pPr>
                  <w:pStyle w:val="Bodycopy"/>
                  <w:cnfStyle w:val="000000100000" w:firstRow="0" w:lastRow="0" w:firstColumn="0" w:lastColumn="0" w:oddVBand="0" w:evenVBand="0" w:oddHBand="1" w:evenHBand="0" w:firstRowFirstColumn="0" w:firstRowLastColumn="0" w:lastRowFirstColumn="0" w:lastRowLastColumn="0"/>
                </w:pPr>
                <w:r w:rsidRPr="00AC5F95">
                  <w:t>25</w:t>
                </w:r>
              </w:p>
            </w:tc>
          </w:tr>
        </w:tbl>
        <w:p w14:paraId="39E85076" w14:textId="77777777" w:rsidR="00A373D8" w:rsidRPr="00AC5F95" w:rsidRDefault="00A373D8" w:rsidP="00A8314D">
          <w:pPr>
            <w:pStyle w:val="Bodycopy"/>
          </w:pPr>
        </w:p>
        <w:p w14:paraId="206387C6" w14:textId="77777777" w:rsidR="00E85609" w:rsidRPr="00AC5F95" w:rsidRDefault="004E322C" w:rsidP="005860BA">
          <w:pPr>
            <w:pStyle w:val="SubheadLv2"/>
          </w:pPr>
          <w:bookmarkStart w:id="3" w:name="_Toc66901705"/>
          <w:r w:rsidRPr="00AC5F95">
            <w:t>Text Sub Head Lv</w:t>
          </w:r>
          <w:r w:rsidR="00E85609" w:rsidRPr="00AC5F95">
            <w:t>2</w:t>
          </w:r>
          <w:bookmarkEnd w:id="3"/>
        </w:p>
        <w:p w14:paraId="255C86A8" w14:textId="77777777" w:rsidR="00ED0971" w:rsidRPr="002E794A" w:rsidRDefault="00E85609" w:rsidP="00A8314D">
          <w:pPr>
            <w:pStyle w:val="Bodycopy"/>
            <w:rPr>
              <w:lang w:val="fr-CA"/>
            </w:rPr>
          </w:pPr>
          <w:r w:rsidRPr="002E794A">
            <w:rPr>
              <w:lang w:val="fr-CA"/>
            </w:rPr>
            <w:t>Nam libero tempore, cum soluta nobis est eligendi optio cumque nihil impedit quo minus id quod maxime placeat facere possimus</w:t>
          </w:r>
          <w:r w:rsidR="00F07326" w:rsidRPr="002E794A">
            <w:rPr>
              <w:lang w:val="fr-CA"/>
            </w:rPr>
            <w:t xml:space="preserve">, omnis voluptas assumenda est </w:t>
          </w:r>
          <w:r w:rsidRPr="002E794A">
            <w:rPr>
              <w:lang w:val="fr-CA"/>
            </w:rPr>
            <w:t xml:space="preserve">omnis dolor repellendus. Temporibus autem quibusdam et aut officiis debitis aut rerum necessitatibus saepe eveniet ut et voluptates repudiandae sint et molestiae non recusandae. </w:t>
          </w:r>
        </w:p>
        <w:p w14:paraId="69A698B2" w14:textId="77777777" w:rsidR="00ED0971" w:rsidRPr="002E794A" w:rsidRDefault="00E36880" w:rsidP="00A8314D">
          <w:pPr>
            <w:pStyle w:val="Bodycopy"/>
            <w:rPr>
              <w:lang w:val="fr-CA"/>
            </w:rPr>
          </w:pPr>
          <w:r w:rsidRPr="002E794A">
            <w:rPr>
              <w:lang w:val="fr-CA"/>
            </w:rPr>
            <w:t>Nam libero tempore, cum soluta nobis est eligendi optio cumque nihil impedit quo minus id quod maxime placeat facere possimus, omnis voluptas assumenda est omnis dolor repellendus. Temporibus autem quibusdam et aut officiis debitis aut rerum necessitatibus saepe eveniet ut et voluptates repudiandae si</w:t>
          </w:r>
          <w:r w:rsidR="00ED0971" w:rsidRPr="002E794A">
            <w:rPr>
              <w:lang w:val="fr-CA"/>
            </w:rPr>
            <w:t>nt et molestiae non recusandae.</w:t>
          </w:r>
        </w:p>
        <w:p w14:paraId="373CD150" w14:textId="77777777" w:rsidR="007B133D" w:rsidRPr="009335BB" w:rsidRDefault="00F46FE3" w:rsidP="009335BB">
          <w:pPr>
            <w:pStyle w:val="Pullquote"/>
          </w:pPr>
          <w:r w:rsidRPr="002E794A">
            <w:rPr>
              <w:lang w:val="fr-CA"/>
            </w:rPr>
            <w:t>“Pull</w:t>
          </w:r>
          <w:r w:rsidR="004E322C" w:rsidRPr="002E794A">
            <w:rPr>
              <w:lang w:val="fr-CA"/>
            </w:rPr>
            <w:t xml:space="preserve"> out quot</w:t>
          </w:r>
          <w:r w:rsidR="00A67A2F" w:rsidRPr="002E794A">
            <w:rPr>
              <w:lang w:val="fr-CA"/>
            </w:rPr>
            <w:t xml:space="preserve">e in this style. </w:t>
          </w:r>
          <w:r w:rsidR="00E85609" w:rsidRPr="002E794A">
            <w:rPr>
              <w:lang w:val="fr-CA"/>
            </w:rPr>
            <w:t>maiores alias consequatur aut perferendis doloribus asperiores</w:t>
          </w:r>
          <w:r w:rsidR="00A67A2F" w:rsidRPr="002E794A">
            <w:rPr>
              <w:lang w:val="fr-CA"/>
            </w:rPr>
            <w:t xml:space="preserve"> maiores alias consequatur aut perferendis asperiores</w:t>
          </w:r>
          <w:r w:rsidR="00E85609" w:rsidRPr="002E794A">
            <w:rPr>
              <w:lang w:val="fr-CA"/>
            </w:rPr>
            <w:t xml:space="preserve"> repellat</w:t>
          </w:r>
          <w:r w:rsidRPr="002E794A">
            <w:rPr>
              <w:lang w:val="fr-CA"/>
            </w:rPr>
            <w:t>.</w:t>
          </w:r>
          <w:r w:rsidR="00666EFA" w:rsidRPr="002E794A">
            <w:rPr>
              <w:lang w:val="fr-CA"/>
            </w:rPr>
            <w:t xml:space="preserve"> </w:t>
          </w:r>
          <w:r w:rsidR="00666EFA" w:rsidRPr="009335BB">
            <w:t>Lorem ipsum dolor sit amet, consectetur.</w:t>
          </w:r>
          <w:r w:rsidRPr="009335BB">
            <w:t>”</w:t>
          </w:r>
        </w:p>
        <w:p w14:paraId="3336AC13" w14:textId="77777777" w:rsidR="00F46FE3" w:rsidRPr="00AC5F95" w:rsidRDefault="00F46FE3" w:rsidP="005860BA">
          <w:pPr>
            <w:pStyle w:val="Pullquoteauthorname"/>
          </w:pPr>
          <w:r w:rsidRPr="00AC5F95">
            <w:t>Name Surname</w:t>
          </w:r>
        </w:p>
        <w:p w14:paraId="53742FB7" w14:textId="77777777" w:rsidR="005300FA" w:rsidRPr="00AC5F95" w:rsidRDefault="00F46FE3" w:rsidP="005300FA">
          <w:pPr>
            <w:pStyle w:val="Pullquoteauthortitlecompany"/>
          </w:pPr>
          <w:r w:rsidRPr="00AC5F95">
            <w:t>Job title, company</w:t>
          </w:r>
        </w:p>
        <w:p w14:paraId="2B575F04" w14:textId="77777777" w:rsidR="007D3B3E" w:rsidRPr="00AC5F95" w:rsidRDefault="007D3B3E" w:rsidP="00FC2626">
          <w:pPr>
            <w:pStyle w:val="Bodycopy"/>
          </w:pPr>
          <w:r w:rsidRPr="00AC5F95">
            <w:br w:type="page"/>
          </w:r>
        </w:p>
        <w:p w14:paraId="51E4E6A2" w14:textId="77777777" w:rsidR="00D5647A" w:rsidRPr="008D7D03" w:rsidRDefault="00D5647A" w:rsidP="008D7D03">
          <w:pPr>
            <w:pStyle w:val="SectionheadingLv2"/>
          </w:pPr>
          <w:bookmarkStart w:id="4" w:name="_Toc66901706"/>
          <w:r w:rsidRPr="008D7D03">
            <w:lastRenderedPageBreak/>
            <w:t>Section Heading Lv2</w:t>
          </w:r>
          <w:bookmarkEnd w:id="4"/>
        </w:p>
        <w:p w14:paraId="5570A7F2" w14:textId="77777777" w:rsidR="00767823" w:rsidRPr="00AC5F95" w:rsidRDefault="00767823" w:rsidP="00767823">
          <w:pPr>
            <w:pStyle w:val="SubheadLv1"/>
          </w:pPr>
          <w:bookmarkStart w:id="5" w:name="_Toc66901707"/>
          <w:r w:rsidRPr="00AC5F95">
            <w:t>Text Sub Head Lv1</w:t>
          </w:r>
          <w:bookmarkEnd w:id="5"/>
        </w:p>
        <w:p w14:paraId="5DE7D99C" w14:textId="77777777" w:rsidR="00A373D8" w:rsidRPr="002E794A" w:rsidRDefault="00265BB3" w:rsidP="00A8314D">
          <w:pPr>
            <w:pStyle w:val="Bodycopy"/>
            <w:rPr>
              <w:lang w:val="fr-CA"/>
            </w:rPr>
          </w:pPr>
          <w:r w:rsidRPr="002E794A">
            <w:rPr>
              <w:lang w:val="fr-CA"/>
            </w:rPr>
            <w:t>At vero eos et accusamus et iusto odio dignissimos ducimus qui blanditiis praesentium voluptatum deleniti atque corrupti quos dolores et quas molestias excepturi sint oc</w:t>
          </w:r>
          <w:r w:rsidR="00B41110" w:rsidRPr="002E794A">
            <w:rPr>
              <w:lang w:val="fr-CA"/>
            </w:rPr>
            <w:t>caecati cupiditate</w:t>
          </w:r>
          <w:r w:rsidRPr="002E794A">
            <w:rPr>
              <w:lang w:val="fr-CA"/>
            </w:rPr>
            <w:t>:</w:t>
          </w:r>
        </w:p>
        <w:p w14:paraId="229428B0" w14:textId="77777777" w:rsidR="00265BB3" w:rsidRPr="00AC5F95" w:rsidRDefault="00ED2C0F" w:rsidP="00A8314D">
          <w:pPr>
            <w:pStyle w:val="BulletpointLv1"/>
          </w:pPr>
          <w:r w:rsidRPr="00AC5F95">
            <w:t xml:space="preserve">For the correct </w:t>
          </w:r>
          <w:r w:rsidR="001157A2" w:rsidRPr="00AC5F95">
            <w:t>Finastra</w:t>
          </w:r>
          <w:r w:rsidRPr="00AC5F95">
            <w:t xml:space="preserve"> bullet style please use ‘</w:t>
          </w:r>
          <w:r w:rsidR="001157A2" w:rsidRPr="00AC5F95">
            <w:t>Finastra</w:t>
          </w:r>
          <w:r w:rsidRPr="00AC5F95">
            <w:t xml:space="preserve"> Text: Body Bullet Point’ style from ‘Styles’ in the Home tab on the ribbon at the top of Word. </w:t>
          </w:r>
        </w:p>
        <w:p w14:paraId="28E9BACF" w14:textId="77777777" w:rsidR="00265BB3" w:rsidRPr="00AC5F95" w:rsidRDefault="00ED2C0F" w:rsidP="00A8314D">
          <w:pPr>
            <w:pStyle w:val="BulletpointLv1"/>
          </w:pPr>
          <w:r w:rsidRPr="00AC5F95">
            <w:t>Do not use the Word default style in ‘Paragraph’</w:t>
          </w:r>
        </w:p>
        <w:p w14:paraId="29B06CFE" w14:textId="77777777" w:rsidR="00366F7A" w:rsidRPr="00AC5F95" w:rsidRDefault="00366F7A" w:rsidP="00A8314D">
          <w:pPr>
            <w:pStyle w:val="BulletpointLv2"/>
          </w:pPr>
          <w:r w:rsidRPr="00AC5F95">
            <w:t>For the correct</w:t>
          </w:r>
          <w:r w:rsidR="00752C38" w:rsidRPr="00AC5F95">
            <w:t xml:space="preserve"> </w:t>
          </w:r>
          <w:r w:rsidRPr="00AC5F95">
            <w:t>level</w:t>
          </w:r>
          <w:r w:rsidR="00752C38" w:rsidRPr="00AC5F95">
            <w:t xml:space="preserve"> 2</w:t>
          </w:r>
          <w:r w:rsidRPr="00AC5F95">
            <w:t xml:space="preserve"> </w:t>
          </w:r>
          <w:r w:rsidR="001157A2" w:rsidRPr="00AC5F95">
            <w:t>Finastra</w:t>
          </w:r>
          <w:r w:rsidRPr="00AC5F95">
            <w:t xml:space="preserve"> bullet style please use ‘</w:t>
          </w:r>
          <w:r w:rsidR="001157A2" w:rsidRPr="00AC5F95">
            <w:t>Finastra</w:t>
          </w:r>
          <w:r w:rsidRPr="00AC5F95">
            <w:t xml:space="preserve"> Text: Body Bullet Point Lv2’ style from ‘Styles’ in the Home tab on the ribbon at the top of Word. </w:t>
          </w:r>
        </w:p>
        <w:p w14:paraId="70522549" w14:textId="77777777" w:rsidR="00EB6D6E" w:rsidRPr="002E794A" w:rsidRDefault="00265BB3" w:rsidP="00A8314D">
          <w:pPr>
            <w:pStyle w:val="BulletpointLv2"/>
            <w:rPr>
              <w:lang w:val="fr-CA"/>
            </w:rPr>
          </w:pPr>
          <w:r w:rsidRPr="002E794A">
            <w:rPr>
              <w:lang w:val="fr-CA"/>
            </w:rPr>
            <w:t>Nam libero tempore, cum soluta nobis est eligendi optio cumque nihil harum quidem rerum facilis est et expedita distinctio</w:t>
          </w:r>
          <w:r w:rsidR="00FB1820" w:rsidRPr="002E794A">
            <w:rPr>
              <w:lang w:val="fr-CA"/>
            </w:rPr>
            <w:t>n</w:t>
          </w:r>
          <w:r w:rsidRPr="002E794A">
            <w:rPr>
              <w:lang w:val="fr-CA"/>
            </w:rPr>
            <w:t xml:space="preserve">. </w:t>
          </w:r>
        </w:p>
        <w:p w14:paraId="1A6D59A2" w14:textId="77777777" w:rsidR="000C5A88" w:rsidRPr="00AC5F95" w:rsidRDefault="00752C38" w:rsidP="00A8314D">
          <w:pPr>
            <w:pStyle w:val="BulletpointLv3"/>
          </w:pPr>
          <w:r w:rsidRPr="00AC5F95">
            <w:t xml:space="preserve">For the correct </w:t>
          </w:r>
          <w:r w:rsidR="005860BA" w:rsidRPr="00AC5F95">
            <w:t>3</w:t>
          </w:r>
          <w:r w:rsidRPr="00AC5F95">
            <w:t xml:space="preserve"> level </w:t>
          </w:r>
          <w:r w:rsidR="001157A2" w:rsidRPr="00AC5F95">
            <w:t>Finastra</w:t>
          </w:r>
          <w:r w:rsidRPr="00AC5F95">
            <w:t xml:space="preserve"> bullet style please use ‘</w:t>
          </w:r>
          <w:r w:rsidR="001157A2" w:rsidRPr="00AC5F95">
            <w:t>Finastra</w:t>
          </w:r>
          <w:r w:rsidRPr="00AC5F95">
            <w:t xml:space="preserve"> Text: Body Bullet Point Lv3’ style from ‘Styles’ in the Home tab on the ribbon at the top of Word. </w:t>
          </w:r>
        </w:p>
        <w:p w14:paraId="701455EB" w14:textId="77777777" w:rsidR="005860BA" w:rsidRPr="002E794A" w:rsidRDefault="005860BA" w:rsidP="00A8314D">
          <w:pPr>
            <w:pStyle w:val="BulletpointLv3"/>
            <w:rPr>
              <w:lang w:val="fr-CA"/>
            </w:rPr>
          </w:pPr>
          <w:r w:rsidRPr="002E794A">
            <w:rPr>
              <w:lang w:val="fr-CA"/>
            </w:rPr>
            <w:t xml:space="preserve">Nam libero tempore, cum soluta nobis est eligendi optio cumque nihil harum quidem rerum facilis est et expedita distinction. </w:t>
          </w:r>
        </w:p>
        <w:p w14:paraId="57310FCE" w14:textId="77777777" w:rsidR="005860BA" w:rsidRPr="005B42E4" w:rsidRDefault="005860BA" w:rsidP="005B42E4">
          <w:pPr>
            <w:pStyle w:val="BulletpointLv4"/>
          </w:pPr>
          <w:r w:rsidRPr="005B42E4">
            <w:t xml:space="preserve">For the correct 4 level </w:t>
          </w:r>
          <w:r w:rsidR="001157A2" w:rsidRPr="005B42E4">
            <w:t>Finastra</w:t>
          </w:r>
          <w:r w:rsidRPr="005B42E4">
            <w:t xml:space="preserve"> bullet style please use ‘</w:t>
          </w:r>
          <w:r w:rsidR="001157A2" w:rsidRPr="005B42E4">
            <w:t>Finastra</w:t>
          </w:r>
          <w:r w:rsidRPr="005B42E4">
            <w:t xml:space="preserve"> Text: Body Bullet Point Lv4’ style from ‘Styles’ in the Home tab on the ribbon at the top of Word. </w:t>
          </w:r>
        </w:p>
        <w:p w14:paraId="1038405C" w14:textId="77777777" w:rsidR="005860BA" w:rsidRPr="002E794A" w:rsidRDefault="005860BA" w:rsidP="005B42E4">
          <w:pPr>
            <w:pStyle w:val="BulletpointLv4"/>
            <w:rPr>
              <w:lang w:val="fr-CA"/>
            </w:rPr>
          </w:pPr>
          <w:r w:rsidRPr="002E794A">
            <w:rPr>
              <w:lang w:val="fr-CA"/>
            </w:rPr>
            <w:t xml:space="preserve">Nam libero tempore, cum soluta nobis est eligendi optio cumque nihil harum quidem rerum facilis est et expedita distinction. </w:t>
          </w:r>
        </w:p>
        <w:p w14:paraId="5909B9D3" w14:textId="77777777" w:rsidR="002F07D7" w:rsidRPr="002E794A" w:rsidRDefault="002F07D7" w:rsidP="008D7D03">
          <w:pPr>
            <w:pStyle w:val="Bodycopy"/>
            <w:rPr>
              <w:lang w:val="fr-CA"/>
            </w:rPr>
          </w:pPr>
        </w:p>
        <w:p w14:paraId="652ABA87" w14:textId="77777777" w:rsidR="00767823" w:rsidRPr="002E794A" w:rsidRDefault="00767823" w:rsidP="00767823">
          <w:pPr>
            <w:pStyle w:val="SubheadLv2"/>
            <w:rPr>
              <w:lang w:val="fr-CA"/>
            </w:rPr>
          </w:pPr>
          <w:bookmarkStart w:id="6" w:name="_Toc66901708"/>
          <w:r w:rsidRPr="002E794A">
            <w:rPr>
              <w:lang w:val="fr-CA"/>
            </w:rPr>
            <w:t>Text Sub Head Lv2</w:t>
          </w:r>
          <w:bookmarkEnd w:id="6"/>
        </w:p>
        <w:p w14:paraId="3342B5F2" w14:textId="77777777" w:rsidR="002D19C0" w:rsidRPr="002E794A" w:rsidRDefault="002D19C0" w:rsidP="00A8314D">
          <w:pPr>
            <w:pStyle w:val="Bodycopy"/>
            <w:rPr>
              <w:lang w:val="fr-CA"/>
            </w:rPr>
          </w:pPr>
          <w:r w:rsidRPr="002E794A">
            <w:rPr>
              <w:lang w:val="fr-CA"/>
            </w:rPr>
            <w:t xml:space="preserve">At vero eos et </w:t>
          </w:r>
          <w:hyperlink r:id="rId14" w:history="1">
            <w:r w:rsidR="00A77D49" w:rsidRPr="002E794A">
              <w:rPr>
                <w:rStyle w:val="Hyperlink"/>
                <w:sz w:val="22"/>
                <w:lang w:val="fr-CA"/>
              </w:rPr>
              <w:t>link style</w:t>
            </w:r>
          </w:hyperlink>
          <w:r w:rsidRPr="002E794A">
            <w:rPr>
              <w:lang w:val="fr-CA"/>
            </w:rPr>
            <w:t xml:space="preserve"> et iusto odio dignissimos ducimus qui blanditiis praesentium voluptatum deleniti atque corrupti quos dolores et quas molestias excepturi sint oc</w:t>
          </w:r>
          <w:r w:rsidR="001157A2" w:rsidRPr="002E794A">
            <w:rPr>
              <w:lang w:val="fr-CA"/>
            </w:rPr>
            <w:t>caecati cupiditate</w:t>
          </w:r>
          <w:r w:rsidRPr="002E794A">
            <w:rPr>
              <w:lang w:val="fr-CA"/>
            </w:rPr>
            <w:t>.</w:t>
          </w:r>
        </w:p>
        <w:p w14:paraId="214AC3C8" w14:textId="77777777" w:rsidR="004C0F7C" w:rsidRPr="00AC5F95" w:rsidRDefault="00DB473D" w:rsidP="00543135">
          <w:pPr>
            <w:pStyle w:val="Bodycopy"/>
            <w:rPr>
              <w:rStyle w:val="Hyperlink"/>
              <w:sz w:val="22"/>
            </w:rPr>
          </w:pPr>
          <w:hyperlink r:id="rId15" w:history="1">
            <w:r w:rsidRPr="00AC5F95">
              <w:rPr>
                <w:rStyle w:val="Hyperlink"/>
                <w:sz w:val="22"/>
              </w:rPr>
              <w:t>finastra.com</w:t>
            </w:r>
          </w:hyperlink>
        </w:p>
        <w:p w14:paraId="4C459258" w14:textId="77777777" w:rsidR="00A94925" w:rsidRDefault="00A94925" w:rsidP="008D7D03">
          <w:pPr>
            <w:pStyle w:val="Bodycopy"/>
          </w:pPr>
        </w:p>
        <w:p w14:paraId="240C06C6" w14:textId="77777777" w:rsidR="00A94925" w:rsidRDefault="00A94925" w:rsidP="008D7D03">
          <w:pPr>
            <w:pStyle w:val="Bodycopy"/>
          </w:pPr>
        </w:p>
        <w:p w14:paraId="7C6C945F" w14:textId="77777777" w:rsidR="008D7D03" w:rsidRDefault="008D7D03" w:rsidP="008D7D03">
          <w:pPr>
            <w:pStyle w:val="Bodycopy"/>
          </w:pPr>
          <w:r>
            <w:br w:type="page"/>
          </w:r>
        </w:p>
        <w:p w14:paraId="6C84F46C" w14:textId="77777777" w:rsidR="00595341" w:rsidRPr="00262196" w:rsidRDefault="008D7D03" w:rsidP="00262196">
          <w:pPr>
            <w:pStyle w:val="SectionheadingLv1"/>
          </w:pPr>
          <w:bookmarkStart w:id="7" w:name="_Toc66901709"/>
          <w:r w:rsidRPr="00262196">
            <w:lastRenderedPageBreak/>
            <w:t>Brand guide</w:t>
          </w:r>
          <w:r w:rsidR="003F02F9" w:rsidRPr="00262196">
            <w:t xml:space="preserve"> –</w:t>
          </w:r>
          <w:r w:rsidRPr="00262196">
            <w:t xml:space="preserve"> color</w:t>
          </w:r>
          <w:r w:rsidR="003F02F9" w:rsidRPr="00262196">
            <w:t xml:space="preserve"> </w:t>
          </w:r>
          <w:r w:rsidRPr="00262196">
            <w:t>palette</w:t>
          </w:r>
          <w:bookmarkEnd w:id="7"/>
        </w:p>
        <w:p w14:paraId="43A1D370" w14:textId="77777777" w:rsidR="00595341" w:rsidRPr="00AC5F95" w:rsidRDefault="00595341" w:rsidP="006521B8">
          <w:pPr>
            <w:pStyle w:val="Bodycopy"/>
          </w:pPr>
          <w:r w:rsidRPr="00AC5F95">
            <w:t>(RGB Color Scheme)</w:t>
          </w:r>
        </w:p>
        <w:p w14:paraId="3239416F" w14:textId="77777777" w:rsidR="006521B8" w:rsidRPr="00AC5F95" w:rsidRDefault="006521B8" w:rsidP="006521B8">
          <w:pPr>
            <w:pStyle w:val="Bodycopy"/>
          </w:pPr>
        </w:p>
        <w:p w14:paraId="59901FAE" w14:textId="77777777" w:rsidR="00595341" w:rsidRPr="00AC5F95" w:rsidRDefault="00595341" w:rsidP="00595341">
          <w:pPr>
            <w:pStyle w:val="Bodycopy"/>
            <w:rPr>
              <w:b/>
              <w:bCs/>
            </w:rPr>
          </w:pPr>
          <w:r w:rsidRPr="00AC5F95">
            <w:rPr>
              <w:b/>
              <w:bCs/>
            </w:rPr>
            <w:t>Primary Palette</w:t>
          </w:r>
          <w:r w:rsidRPr="00AC5F95">
            <w:rPr>
              <w:b/>
              <w:bCs/>
            </w:rPr>
            <w:tab/>
          </w:r>
          <w:r w:rsidR="008D7D03">
            <w:rPr>
              <w:b/>
              <w:bCs/>
            </w:rPr>
            <w:tab/>
          </w:r>
          <w:r w:rsidRPr="00AC5F95">
            <w:rPr>
              <w:b/>
              <w:bCs/>
            </w:rPr>
            <w:t>Secondary Palette</w:t>
          </w:r>
        </w:p>
        <w:p w14:paraId="091C46AF" w14:textId="77777777" w:rsidR="00595341" w:rsidRPr="00AC5F95" w:rsidRDefault="00595341" w:rsidP="00595341">
          <w:pPr>
            <w:pStyle w:val="Bodycopy"/>
          </w:pPr>
          <w:r w:rsidRPr="00AC5F95">
            <w:t>(Charcoal, Violet, Fuchsia</w:t>
          </w:r>
          <w:r w:rsidR="00066DD5">
            <w:t>, Pink</w:t>
          </w:r>
          <w:r w:rsidRPr="00AC5F95">
            <w:t>)</w:t>
          </w:r>
          <w:r w:rsidR="008D7D03">
            <w:tab/>
          </w:r>
          <w:r w:rsidR="008D7D03">
            <w:tab/>
          </w:r>
          <w:r w:rsidRPr="00AC5F95">
            <w:t>(</w:t>
          </w:r>
          <w:r w:rsidR="00D71632">
            <w:t>Ocean</w:t>
          </w:r>
          <w:r w:rsidR="00D9058E">
            <w:t>, Green, Warm Red, Amber, Gold, Light Grey</w:t>
          </w:r>
        </w:p>
        <w:p w14:paraId="1CD04D57" w14:textId="77777777" w:rsidR="00595341" w:rsidRPr="00AC5F95" w:rsidRDefault="000D204F" w:rsidP="008D7D03">
          <w:pPr>
            <w:pStyle w:val="Bodycopy"/>
          </w:pPr>
          <w:r w:rsidRPr="00AC5F95">
            <w:rPr>
              <w:noProof/>
              <w:lang w:val="en-GB" w:eastAsia="en-GB"/>
            </w:rPr>
            <mc:AlternateContent>
              <mc:Choice Requires="wps">
                <w:drawing>
                  <wp:anchor distT="0" distB="0" distL="114300" distR="114300" simplePos="0" relativeHeight="251658251" behindDoc="0" locked="0" layoutInCell="1" allowOverlap="1" wp14:anchorId="7EFD3E96" wp14:editId="5457026B">
                    <wp:simplePos x="0" y="0"/>
                    <wp:positionH relativeFrom="column">
                      <wp:posOffset>5478780</wp:posOffset>
                    </wp:positionH>
                    <wp:positionV relativeFrom="paragraph">
                      <wp:posOffset>131445</wp:posOffset>
                    </wp:positionV>
                    <wp:extent cx="457200" cy="457200"/>
                    <wp:effectExtent l="0" t="0" r="0" b="0"/>
                    <wp:wrapNone/>
                    <wp:docPr id="34" name="Oval 33"/>
                    <wp:cNvGraphicFramePr/>
                    <a:graphic xmlns:a="http://schemas.openxmlformats.org/drawingml/2006/main">
                      <a:graphicData uri="http://schemas.microsoft.com/office/word/2010/wordprocessingShape">
                        <wps:wsp>
                          <wps:cNvSpPr/>
                          <wps:spPr>
                            <a:xfrm>
                              <a:off x="0" y="0"/>
                              <a:ext cx="457200" cy="457200"/>
                            </a:xfrm>
                            <a:prstGeom prst="ellipse">
                              <a:avLst/>
                            </a:prstGeom>
                            <a:solidFill>
                              <a:srgbClr val="AFAFAF"/>
                            </a:solidFill>
                            <a:ln>
                              <a:noFill/>
                            </a:ln>
                          </wps:spPr>
                          <wps:bodyPr vert="horz" lIns="108000" tIns="72000" rIns="72000" bIns="0" rtlCol="0" anchor="t" anchorCtr="0">
                            <a:noAutofit/>
                          </wps:bodyPr>
                        </wps:wsp>
                      </a:graphicData>
                    </a:graphic>
                    <wp14:sizeRelH relativeFrom="margin">
                      <wp14:pctWidth>0</wp14:pctWidth>
                    </wp14:sizeRelH>
                    <wp14:sizeRelV relativeFrom="margin">
                      <wp14:pctHeight>0</wp14:pctHeight>
                    </wp14:sizeRelV>
                  </wp:anchor>
                </w:drawing>
              </mc:Choice>
              <mc:Fallback>
                <w:pict>
                  <v:oval w14:anchorId="1D095578" id="Oval 33" o:spid="_x0000_s1026" style="position:absolute;margin-left:431.4pt;margin-top:10.35pt;width:36pt;height:36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" fillcolor="#afafaf" stroked="f">
                    <v:textbox inset="3mm,2mm,2mm,0"/>
                  </v:oval>
                </w:pict>
              </mc:Fallback>
            </mc:AlternateContent>
          </w:r>
          <w:r w:rsidRPr="003C719D">
            <w:rPr>
              <w:noProof/>
              <w:color w:val="FED100" w:themeColor="accent5"/>
              <w:lang w:val="en-GB" w:eastAsia="en-GB"/>
            </w:rPr>
            <mc:AlternateContent>
              <mc:Choice Requires="wps">
                <w:drawing>
                  <wp:anchor distT="0" distB="0" distL="114300" distR="114300" simplePos="0" relativeHeight="251658249" behindDoc="0" locked="0" layoutInCell="1" allowOverlap="1" wp14:anchorId="29049B83" wp14:editId="30CEC5DC">
                    <wp:simplePos x="0" y="0"/>
                    <wp:positionH relativeFrom="column">
                      <wp:posOffset>4391660</wp:posOffset>
                    </wp:positionH>
                    <wp:positionV relativeFrom="paragraph">
                      <wp:posOffset>131445</wp:posOffset>
                    </wp:positionV>
                    <wp:extent cx="457200" cy="457200"/>
                    <wp:effectExtent l="0" t="0" r="0" b="0"/>
                    <wp:wrapNone/>
                    <wp:docPr id="61" name="Oval 60"/>
                    <wp:cNvGraphicFramePr/>
                    <a:graphic xmlns:a="http://schemas.openxmlformats.org/drawingml/2006/main">
                      <a:graphicData uri="http://schemas.microsoft.com/office/word/2010/wordprocessingShape">
                        <wps:wsp>
                          <wps:cNvSpPr/>
                          <wps:spPr>
                            <a:xfrm>
                              <a:off x="0" y="0"/>
                              <a:ext cx="457200" cy="457200"/>
                            </a:xfrm>
                            <a:prstGeom prst="ellipse">
                              <a:avLst/>
                            </a:prstGeom>
                            <a:solidFill>
                              <a:srgbClr val="F08C22"/>
                            </a:solidFill>
                          </wps:spPr>
                          <wps:bodyPr vert="horz" lIns="108000" tIns="72000" rIns="72000" bIns="0" rtlCol="0" anchor="t" anchorCtr="0">
                            <a:noAutofit/>
                          </wps:bodyPr>
                        </wps:wsp>
                      </a:graphicData>
                    </a:graphic>
                    <wp14:sizeRelH relativeFrom="margin">
                      <wp14:pctWidth>0</wp14:pctWidth>
                    </wp14:sizeRelH>
                    <wp14:sizeRelV relativeFrom="margin">
                      <wp14:pctHeight>0</wp14:pctHeight>
                    </wp14:sizeRelV>
                  </wp:anchor>
                </w:drawing>
              </mc:Choice>
              <mc:Fallback>
                <w:pict>
                  <v:oval w14:anchorId="3D436F8C" id="Oval 60" o:spid="_x0000_s1026" style="position:absolute;margin-left:345.8pt;margin-top:10.35pt;width:36pt;height:36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" fillcolor="#f08c22" stroked="f">
                    <v:textbox inset="3mm,2mm,2mm,0"/>
                  </v:oval>
                </w:pict>
              </mc:Fallback>
            </mc:AlternateContent>
          </w:r>
          <w:r w:rsidRPr="003C719D">
            <w:rPr>
              <w:noProof/>
              <w:color w:val="F04E98" w:themeColor="accent6"/>
              <w:lang w:val="en-GB" w:eastAsia="en-GB"/>
            </w:rPr>
            <mc:AlternateContent>
              <mc:Choice Requires="wps">
                <w:drawing>
                  <wp:anchor distT="0" distB="0" distL="114300" distR="114300" simplePos="0" relativeHeight="251658248" behindDoc="0" locked="0" layoutInCell="1" allowOverlap="1" wp14:anchorId="07895787" wp14:editId="3AEF77E9">
                    <wp:simplePos x="0" y="0"/>
                    <wp:positionH relativeFrom="column">
                      <wp:posOffset>3848100</wp:posOffset>
                    </wp:positionH>
                    <wp:positionV relativeFrom="paragraph">
                      <wp:posOffset>131445</wp:posOffset>
                    </wp:positionV>
                    <wp:extent cx="457200" cy="457200"/>
                    <wp:effectExtent l="0" t="0" r="0" b="0"/>
                    <wp:wrapNone/>
                    <wp:docPr id="59" name="Oval 58"/>
                    <wp:cNvGraphicFramePr/>
                    <a:graphic xmlns:a="http://schemas.openxmlformats.org/drawingml/2006/main">
                      <a:graphicData uri="http://schemas.microsoft.com/office/word/2010/wordprocessingShape">
                        <wps:wsp>
                          <wps:cNvSpPr/>
                          <wps:spPr>
                            <a:xfrm>
                              <a:off x="0" y="0"/>
                              <a:ext cx="457200" cy="457200"/>
                            </a:xfrm>
                            <a:prstGeom prst="ellipse">
                              <a:avLst/>
                            </a:prstGeom>
                            <a:solidFill>
                              <a:srgbClr val="F0483E"/>
                            </a:solidFill>
                          </wps:spPr>
                          <wps:bodyPr vert="horz" lIns="108000" tIns="72000" rIns="72000" bIns="0" rtlCol="0" anchor="t" anchorCtr="0">
                            <a:noAutofit/>
                          </wps:bodyPr>
                        </wps:wsp>
                      </a:graphicData>
                    </a:graphic>
                    <wp14:sizeRelH relativeFrom="margin">
                      <wp14:pctWidth>0</wp14:pctWidth>
                    </wp14:sizeRelH>
                    <wp14:sizeRelV relativeFrom="margin">
                      <wp14:pctHeight>0</wp14:pctHeight>
                    </wp14:sizeRelV>
                  </wp:anchor>
                </w:drawing>
              </mc:Choice>
              <mc:Fallback>
                <w:pict>
                  <v:oval w14:anchorId="2BEF0005" id="Oval 58" o:spid="_x0000_s1026" style="position:absolute;margin-left:303pt;margin-top:10.35pt;width:36pt;height:36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" fillcolor="#f0483e" stroked="f">
                    <v:textbox inset="3mm,2mm,2mm,0"/>
                  </v:oval>
                </w:pict>
              </mc:Fallback>
            </mc:AlternateContent>
          </w:r>
          <w:r w:rsidRPr="003C719D">
            <w:rPr>
              <w:noProof/>
              <w:color w:val="009CBD" w:themeColor="accent4"/>
              <w:lang w:val="en-GB" w:eastAsia="en-GB"/>
            </w:rPr>
            <mc:AlternateContent>
              <mc:Choice Requires="wps">
                <w:drawing>
                  <wp:anchor distT="0" distB="0" distL="114300" distR="114300" simplePos="0" relativeHeight="251658247" behindDoc="0" locked="0" layoutInCell="1" allowOverlap="1" wp14:anchorId="0FD80362" wp14:editId="6D0682FE">
                    <wp:simplePos x="0" y="0"/>
                    <wp:positionH relativeFrom="column">
                      <wp:posOffset>3304540</wp:posOffset>
                    </wp:positionH>
                    <wp:positionV relativeFrom="paragraph">
                      <wp:posOffset>131445</wp:posOffset>
                    </wp:positionV>
                    <wp:extent cx="457200" cy="457200"/>
                    <wp:effectExtent l="0" t="0" r="0" b="0"/>
                    <wp:wrapNone/>
                    <wp:docPr id="57" name="Oval 56"/>
                    <wp:cNvGraphicFramePr/>
                    <a:graphic xmlns:a="http://schemas.openxmlformats.org/drawingml/2006/main">
                      <a:graphicData uri="http://schemas.microsoft.com/office/word/2010/wordprocessingShape">
                        <wps:wsp>
                          <wps:cNvSpPr/>
                          <wps:spPr>
                            <a:xfrm>
                              <a:off x="0" y="0"/>
                              <a:ext cx="457200" cy="457200"/>
                            </a:xfrm>
                            <a:prstGeom prst="ellipse">
                              <a:avLst/>
                            </a:prstGeom>
                            <a:solidFill>
                              <a:schemeClr val="accent3"/>
                            </a:solidFill>
                          </wps:spPr>
                          <wps:bodyPr vert="horz" lIns="108000" tIns="72000" rIns="72000" bIns="0" rtlCol="0" anchor="t" anchorCtr="0">
                            <a:noAutofit/>
                          </wps:bodyPr>
                        </wps:wsp>
                      </a:graphicData>
                    </a:graphic>
                    <wp14:sizeRelH relativeFrom="margin">
                      <wp14:pctWidth>0</wp14:pctWidth>
                    </wp14:sizeRelH>
                    <wp14:sizeRelV relativeFrom="margin">
                      <wp14:pctHeight>0</wp14:pctHeight>
                    </wp14:sizeRelV>
                  </wp:anchor>
                </w:drawing>
              </mc:Choice>
              <mc:Fallback>
                <w:pict>
                  <v:oval w14:anchorId="71A448AB" id="Oval 56" o:spid="_x0000_s1026" style="position:absolute;margin-left:260.2pt;margin-top:10.35pt;width:36pt;height:36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" fillcolor="#44b978 [3206]" stroked="f">
                    <v:textbox inset="3mm,2mm,2mm,0"/>
                  </v:oval>
                </w:pict>
              </mc:Fallback>
            </mc:AlternateContent>
          </w:r>
          <w:r w:rsidRPr="003C719D">
            <w:rPr>
              <w:noProof/>
              <w:color w:val="44B978" w:themeColor="accent3"/>
              <w:lang w:val="en-GB" w:eastAsia="en-GB"/>
            </w:rPr>
            <mc:AlternateContent>
              <mc:Choice Requires="wps">
                <w:drawing>
                  <wp:anchor distT="0" distB="0" distL="114300" distR="114300" simplePos="0" relativeHeight="251658246" behindDoc="0" locked="0" layoutInCell="1" allowOverlap="1" wp14:anchorId="2DDC338D" wp14:editId="73B263A3">
                    <wp:simplePos x="0" y="0"/>
                    <wp:positionH relativeFrom="column">
                      <wp:posOffset>2760980</wp:posOffset>
                    </wp:positionH>
                    <wp:positionV relativeFrom="paragraph">
                      <wp:posOffset>131445</wp:posOffset>
                    </wp:positionV>
                    <wp:extent cx="457200" cy="457200"/>
                    <wp:effectExtent l="0" t="0" r="0" b="0"/>
                    <wp:wrapNone/>
                    <wp:docPr id="55" name="Oval 54"/>
                    <wp:cNvGraphicFramePr/>
                    <a:graphic xmlns:a="http://schemas.openxmlformats.org/drawingml/2006/main">
                      <a:graphicData uri="http://schemas.microsoft.com/office/word/2010/wordprocessingShape">
                        <wps:wsp>
                          <wps:cNvSpPr/>
                          <wps:spPr>
                            <a:xfrm>
                              <a:off x="0" y="0"/>
                              <a:ext cx="457200" cy="457200"/>
                            </a:xfrm>
                            <a:prstGeom prst="ellipse">
                              <a:avLst/>
                            </a:prstGeom>
                            <a:solidFill>
                              <a:schemeClr val="accent4"/>
                            </a:solidFill>
                            <a:ln>
                              <a:noFill/>
                            </a:ln>
                          </wps:spPr>
                          <wps:bodyPr vert="horz" lIns="108000" tIns="72000" rIns="72000" bIns="0" rtlCol="0" anchor="t" anchorCtr="0">
                            <a:noAutofit/>
                          </wps:bodyPr>
                        </wps:wsp>
                      </a:graphicData>
                    </a:graphic>
                    <wp14:sizeRelH relativeFrom="margin">
                      <wp14:pctWidth>0</wp14:pctWidth>
                    </wp14:sizeRelH>
                    <wp14:sizeRelV relativeFrom="margin">
                      <wp14:pctHeight>0</wp14:pctHeight>
                    </wp14:sizeRelV>
                  </wp:anchor>
                </w:drawing>
              </mc:Choice>
              <mc:Fallback>
                <w:pict>
                  <v:oval w14:anchorId="72E92FC2" id="Oval 54" o:spid="_x0000_s1026" style="position:absolute;margin-left:217.4pt;margin-top:10.35pt;width:36pt;height:36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" fillcolor="#009cbd [3207]" stroked="f">
                    <v:textbox inset="3mm,2mm,2mm,0"/>
                  </v:oval>
                </w:pict>
              </mc:Fallback>
            </mc:AlternateContent>
          </w:r>
          <w:r w:rsidRPr="00AC5F95">
            <w:rPr>
              <w:noProof/>
              <w:lang w:val="en-GB" w:eastAsia="en-GB"/>
            </w:rPr>
            <mc:AlternateContent>
              <mc:Choice Requires="wps">
                <w:drawing>
                  <wp:anchor distT="0" distB="0" distL="114300" distR="114300" simplePos="0" relativeHeight="251658250" behindDoc="0" locked="0" layoutInCell="1" allowOverlap="1" wp14:anchorId="1DA565FE" wp14:editId="6D468BD3">
                    <wp:simplePos x="0" y="0"/>
                    <wp:positionH relativeFrom="column">
                      <wp:posOffset>4935220</wp:posOffset>
                    </wp:positionH>
                    <wp:positionV relativeFrom="paragraph">
                      <wp:posOffset>131445</wp:posOffset>
                    </wp:positionV>
                    <wp:extent cx="457200" cy="457200"/>
                    <wp:effectExtent l="0" t="0" r="0" b="0"/>
                    <wp:wrapNone/>
                    <wp:docPr id="32" name="Oval 31"/>
                    <wp:cNvGraphicFramePr/>
                    <a:graphic xmlns:a="http://schemas.openxmlformats.org/drawingml/2006/main">
                      <a:graphicData uri="http://schemas.microsoft.com/office/word/2010/wordprocessingShape">
                        <wps:wsp>
                          <wps:cNvSpPr/>
                          <wps:spPr>
                            <a:xfrm>
                              <a:off x="0" y="0"/>
                              <a:ext cx="457200" cy="457200"/>
                            </a:xfrm>
                            <a:prstGeom prst="ellipse">
                              <a:avLst/>
                            </a:prstGeom>
                            <a:solidFill>
                              <a:srgbClr val="FED122"/>
                            </a:solidFill>
                          </wps:spPr>
                          <wps:bodyPr vert="horz" lIns="108000" tIns="72000" rIns="72000" bIns="0" rtlCol="0" anchor="t" anchorCtr="0">
                            <a:noAutofit/>
                          </wps:bodyPr>
                        </wps:wsp>
                      </a:graphicData>
                    </a:graphic>
                    <wp14:sizeRelH relativeFrom="margin">
                      <wp14:pctWidth>0</wp14:pctWidth>
                    </wp14:sizeRelH>
                    <wp14:sizeRelV relativeFrom="margin">
                      <wp14:pctHeight>0</wp14:pctHeight>
                    </wp14:sizeRelV>
                  </wp:anchor>
                </w:drawing>
              </mc:Choice>
              <mc:Fallback>
                <w:pict>
                  <v:oval w14:anchorId="332F35EF" id="Oval 31" o:spid="_x0000_s1026" style="position:absolute;margin-left:388.6pt;margin-top:10.35pt;width:36pt;height:36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" fillcolor="#fed122" stroked="f">
                    <v:textbox inset="3mm,2mm,2mm,0"/>
                  </v:oval>
                </w:pict>
              </mc:Fallback>
            </mc:AlternateContent>
          </w:r>
          <w:r w:rsidRPr="003C719D">
            <w:rPr>
              <w:noProof/>
              <w:color w:val="C137A2" w:themeColor="accent1"/>
              <w:lang w:val="en-GB" w:eastAsia="en-GB"/>
            </w:rPr>
            <mc:AlternateContent>
              <mc:Choice Requires="wps">
                <w:drawing>
                  <wp:anchor distT="0" distB="0" distL="114300" distR="114300" simplePos="0" relativeHeight="251658253" behindDoc="0" locked="0" layoutInCell="1" allowOverlap="1" wp14:anchorId="466F1397" wp14:editId="2E4F5E19">
                    <wp:simplePos x="0" y="0"/>
                    <wp:positionH relativeFrom="column">
                      <wp:posOffset>1722120</wp:posOffset>
                    </wp:positionH>
                    <wp:positionV relativeFrom="paragraph">
                      <wp:posOffset>132369</wp:posOffset>
                    </wp:positionV>
                    <wp:extent cx="457200" cy="457200"/>
                    <wp:effectExtent l="0" t="0" r="0" b="0"/>
                    <wp:wrapNone/>
                    <wp:docPr id="2" name="Oval 52"/>
                    <wp:cNvGraphicFramePr/>
                    <a:graphic xmlns:a="http://schemas.openxmlformats.org/drawingml/2006/main">
                      <a:graphicData uri="http://schemas.microsoft.com/office/word/2010/wordprocessingShape">
                        <wps:wsp>
                          <wps:cNvSpPr/>
                          <wps:spPr>
                            <a:xfrm>
                              <a:off x="0" y="0"/>
                              <a:ext cx="457200" cy="457200"/>
                            </a:xfrm>
                            <a:prstGeom prst="ellipse">
                              <a:avLst/>
                            </a:prstGeom>
                            <a:solidFill>
                              <a:schemeClr val="accent6"/>
                            </a:solidFill>
                          </wps:spPr>
                          <wps:bodyPr vert="horz" lIns="108000" tIns="72000" rIns="72000" bIns="0" rtlCol="0" anchor="t" anchorCtr="0">
                            <a:noAutofit/>
                          </wps:bodyPr>
                        </wps:wsp>
                      </a:graphicData>
                    </a:graphic>
                    <wp14:sizeRelH relativeFrom="margin">
                      <wp14:pctWidth>0</wp14:pctWidth>
                    </wp14:sizeRelH>
                    <wp14:sizeRelV relativeFrom="margin">
                      <wp14:pctHeight>0</wp14:pctHeight>
                    </wp14:sizeRelV>
                  </wp:anchor>
                </w:drawing>
              </mc:Choice>
              <mc:Fallback>
                <w:pict>
                  <v:oval w14:anchorId="219B237D" id="Oval 52" o:spid="_x0000_s1026" style="position:absolute;margin-left:135.6pt;margin-top:10.4pt;width:36pt;height:36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" fillcolor="#f04e98 [3209]" stroked="f">
                    <v:textbox inset="3mm,2mm,2mm,0"/>
                  </v:oval>
                </w:pict>
              </mc:Fallback>
            </mc:AlternateContent>
          </w:r>
          <w:r w:rsidR="00595341" w:rsidRPr="003C719D">
            <w:rPr>
              <w:noProof/>
              <w:lang w:val="en-GB" w:eastAsia="en-GB"/>
            </w:rPr>
            <mc:AlternateContent>
              <mc:Choice Requires="wps">
                <w:drawing>
                  <wp:anchor distT="0" distB="0" distL="114300" distR="114300" simplePos="0" relativeHeight="251658243" behindDoc="0" locked="0" layoutInCell="1" allowOverlap="1" wp14:anchorId="35D9C18B" wp14:editId="7DE2D0E0">
                    <wp:simplePos x="0" y="0"/>
                    <wp:positionH relativeFrom="column">
                      <wp:posOffset>-10160</wp:posOffset>
                    </wp:positionH>
                    <wp:positionV relativeFrom="paragraph">
                      <wp:posOffset>131445</wp:posOffset>
                    </wp:positionV>
                    <wp:extent cx="457200" cy="457200"/>
                    <wp:effectExtent l="0" t="0" r="0" b="0"/>
                    <wp:wrapNone/>
                    <wp:docPr id="3" name="Oval 2"/>
                    <wp:cNvGraphicFramePr/>
                    <a:graphic xmlns:a="http://schemas.openxmlformats.org/drawingml/2006/main">
                      <a:graphicData uri="http://schemas.microsoft.com/office/word/2010/wordprocessingShape">
                        <wps:wsp>
                          <wps:cNvSpPr/>
                          <wps:spPr>
                            <a:xfrm>
                              <a:off x="0" y="0"/>
                              <a:ext cx="457200" cy="457200"/>
                            </a:xfrm>
                            <a:prstGeom prst="ellipse">
                              <a:avLst/>
                            </a:prstGeom>
                            <a:solidFill>
                              <a:schemeClr val="tx2"/>
                            </a:solidFill>
                          </wps:spPr>
                          <wps:bodyPr vert="horz" lIns="108000" tIns="72000" rIns="72000" bIns="0" rtlCol="0" anchor="t" anchorCtr="0">
                            <a:noAutofit/>
                          </wps:bodyPr>
                        </wps:wsp>
                      </a:graphicData>
                    </a:graphic>
                    <wp14:sizeRelH relativeFrom="margin">
                      <wp14:pctWidth>0</wp14:pctWidth>
                    </wp14:sizeRelH>
                    <wp14:sizeRelV relativeFrom="margin">
                      <wp14:pctHeight>0</wp14:pctHeight>
                    </wp14:sizeRelV>
                  </wp:anchor>
                </w:drawing>
              </mc:Choice>
              <mc:Fallback>
                <w:pict>
                  <v:oval w14:anchorId="280FCD75" id="Oval 2" o:spid="_x0000_s1026" style="position:absolute;margin-left:-.8pt;margin-top:10.35pt;width:36pt;height:36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" fillcolor="#414141 [3215]" stroked="f">
                    <v:textbox inset="3mm,2mm,2mm,0"/>
                  </v:oval>
                </w:pict>
              </mc:Fallback>
            </mc:AlternateContent>
          </w:r>
          <w:r w:rsidR="00595341" w:rsidRPr="003C719D">
            <w:rPr>
              <w:noProof/>
              <w:color w:val="694ED6" w:themeColor="accent2"/>
              <w:lang w:val="en-GB" w:eastAsia="en-GB"/>
            </w:rPr>
            <mc:AlternateContent>
              <mc:Choice Requires="wps">
                <w:drawing>
                  <wp:anchor distT="0" distB="0" distL="114300" distR="114300" simplePos="0" relativeHeight="251658244" behindDoc="0" locked="0" layoutInCell="1" allowOverlap="1" wp14:anchorId="01742A59" wp14:editId="60894D4E">
                    <wp:simplePos x="0" y="0"/>
                    <wp:positionH relativeFrom="column">
                      <wp:posOffset>558165</wp:posOffset>
                    </wp:positionH>
                    <wp:positionV relativeFrom="paragraph">
                      <wp:posOffset>131445</wp:posOffset>
                    </wp:positionV>
                    <wp:extent cx="457200" cy="457200"/>
                    <wp:effectExtent l="0" t="0" r="0" b="0"/>
                    <wp:wrapNone/>
                    <wp:docPr id="51" name="Oval 50"/>
                    <wp:cNvGraphicFramePr/>
                    <a:graphic xmlns:a="http://schemas.openxmlformats.org/drawingml/2006/main">
                      <a:graphicData uri="http://schemas.microsoft.com/office/word/2010/wordprocessingShape">
                        <wps:wsp>
                          <wps:cNvSpPr/>
                          <wps:spPr>
                            <a:xfrm>
                              <a:off x="0" y="0"/>
                              <a:ext cx="457200" cy="457200"/>
                            </a:xfrm>
                            <a:prstGeom prst="ellipse">
                              <a:avLst/>
                            </a:prstGeom>
                            <a:solidFill>
                              <a:schemeClr val="accent2"/>
                            </a:solidFill>
                          </wps:spPr>
                          <wps:bodyPr vert="horz" lIns="108000" tIns="72000" rIns="72000" bIns="0" rtlCol="0" anchor="t" anchorCtr="0">
                            <a:noAutofit/>
                          </wps:bodyPr>
                        </wps:wsp>
                      </a:graphicData>
                    </a:graphic>
                    <wp14:sizeRelH relativeFrom="margin">
                      <wp14:pctWidth>0</wp14:pctWidth>
                    </wp14:sizeRelH>
                    <wp14:sizeRelV relativeFrom="margin">
                      <wp14:pctHeight>0</wp14:pctHeight>
                    </wp14:sizeRelV>
                  </wp:anchor>
                </w:drawing>
              </mc:Choice>
              <mc:Fallback>
                <w:pict>
                  <v:oval w14:anchorId="443AA2E6" id="Oval 50" o:spid="_x0000_s1026" style="position:absolute;margin-left:43.95pt;margin-top:10.35pt;width:36pt;height:36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" fillcolor="#694ed6 [3205]" stroked="f">
                    <v:textbox inset="3mm,2mm,2mm,0"/>
                  </v:oval>
                </w:pict>
              </mc:Fallback>
            </mc:AlternateContent>
          </w:r>
          <w:r w:rsidR="00595341" w:rsidRPr="003C719D">
            <w:rPr>
              <w:noProof/>
              <w:color w:val="C137A2" w:themeColor="accent1"/>
              <w:lang w:val="en-GB" w:eastAsia="en-GB"/>
            </w:rPr>
            <mc:AlternateContent>
              <mc:Choice Requires="wps">
                <w:drawing>
                  <wp:anchor distT="0" distB="0" distL="114300" distR="114300" simplePos="0" relativeHeight="251658245" behindDoc="0" locked="0" layoutInCell="1" allowOverlap="1" wp14:anchorId="0E67934A" wp14:editId="368A36AE">
                    <wp:simplePos x="0" y="0"/>
                    <wp:positionH relativeFrom="column">
                      <wp:posOffset>1126490</wp:posOffset>
                    </wp:positionH>
                    <wp:positionV relativeFrom="paragraph">
                      <wp:posOffset>131445</wp:posOffset>
                    </wp:positionV>
                    <wp:extent cx="457200" cy="457200"/>
                    <wp:effectExtent l="0" t="0" r="0" b="0"/>
                    <wp:wrapNone/>
                    <wp:docPr id="53" name="Oval 52"/>
                    <wp:cNvGraphicFramePr/>
                    <a:graphic xmlns:a="http://schemas.openxmlformats.org/drawingml/2006/main">
                      <a:graphicData uri="http://schemas.microsoft.com/office/word/2010/wordprocessingShape">
                        <wps:wsp>
                          <wps:cNvSpPr/>
                          <wps:spPr>
                            <a:xfrm>
                              <a:off x="0" y="0"/>
                              <a:ext cx="457200" cy="457200"/>
                            </a:xfrm>
                            <a:prstGeom prst="ellipse">
                              <a:avLst/>
                            </a:prstGeom>
                            <a:solidFill>
                              <a:schemeClr val="accent1"/>
                            </a:solidFill>
                          </wps:spPr>
                          <wps:bodyPr vert="horz" lIns="108000" tIns="72000" rIns="72000" bIns="0" rtlCol="0" anchor="t" anchorCtr="0">
                            <a:noAutofit/>
                          </wps:bodyPr>
                        </wps:wsp>
                      </a:graphicData>
                    </a:graphic>
                    <wp14:sizeRelH relativeFrom="margin">
                      <wp14:pctWidth>0</wp14:pctWidth>
                    </wp14:sizeRelH>
                    <wp14:sizeRelV relativeFrom="margin">
                      <wp14:pctHeight>0</wp14:pctHeight>
                    </wp14:sizeRelV>
                  </wp:anchor>
                </w:drawing>
              </mc:Choice>
              <mc:Fallback>
                <w:pict>
                  <v:oval w14:anchorId="63FB04F2" id="Oval 52" o:spid="_x0000_s1026" style="position:absolute;margin-left:88.7pt;margin-top:10.35pt;width:36pt;height:36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" fillcolor="#c137a2 [3204]" stroked="f">
                    <v:textbox inset="3mm,2mm,2mm,0"/>
                  </v:oval>
                </w:pict>
              </mc:Fallback>
            </mc:AlternateContent>
          </w:r>
        </w:p>
        <w:p w14:paraId="7E33CB0F" w14:textId="77777777" w:rsidR="00595341" w:rsidRPr="00AC5F95" w:rsidRDefault="00595341" w:rsidP="008D7D03">
          <w:pPr>
            <w:pStyle w:val="Bodycopy"/>
          </w:pPr>
        </w:p>
        <w:p w14:paraId="2401F117" w14:textId="77777777" w:rsidR="00595341" w:rsidRPr="00AC5F95" w:rsidRDefault="00595341" w:rsidP="008D7D03">
          <w:pPr>
            <w:pStyle w:val="Bodycopy"/>
            <w:rPr>
              <w:b/>
              <w:bCs/>
            </w:rPr>
          </w:pPr>
        </w:p>
        <w:p w14:paraId="798AD5E5" w14:textId="77777777" w:rsidR="00595341" w:rsidRDefault="00595341" w:rsidP="008D7D03">
          <w:pPr>
            <w:pStyle w:val="Bodycopy"/>
            <w:rPr>
              <w:b/>
              <w:bCs/>
            </w:rPr>
          </w:pPr>
        </w:p>
        <w:p w14:paraId="5E3CAA86" w14:textId="77777777" w:rsidR="008D7D03" w:rsidRPr="00AC5F95" w:rsidRDefault="008D7D03" w:rsidP="008D7D03">
          <w:pPr>
            <w:pStyle w:val="Bodycopy"/>
            <w:rPr>
              <w:b/>
              <w:bCs/>
            </w:rPr>
          </w:pPr>
        </w:p>
        <w:p w14:paraId="5866CC17" w14:textId="77777777" w:rsidR="00595341" w:rsidRPr="00AC5F95" w:rsidRDefault="00595341" w:rsidP="00595341">
          <w:pPr>
            <w:pStyle w:val="Bodycopy"/>
            <w:rPr>
              <w:b/>
              <w:bCs/>
            </w:rPr>
          </w:pPr>
          <w:r w:rsidRPr="00AC5F95">
            <w:rPr>
              <w:b/>
              <w:bCs/>
            </w:rPr>
            <w:t>Explanation:</w:t>
          </w:r>
        </w:p>
        <w:p w14:paraId="7AB08065" w14:textId="77777777" w:rsidR="00595341" w:rsidRPr="00AC5F95" w:rsidRDefault="00595341" w:rsidP="00595341">
          <w:pPr>
            <w:pStyle w:val="Bodycopy"/>
          </w:pPr>
          <w:r w:rsidRPr="00AC5F95">
            <w:t xml:space="preserve">The ‘Charcoal’ is to be used for body content majorly. The ‘Fuchsia’ is to be used in Standard text or introduction paragraph. The ‘Violet’ in </w:t>
          </w:r>
          <w:r w:rsidR="00D71632">
            <w:t xml:space="preserve">headers and </w:t>
          </w:r>
          <w:r w:rsidRPr="00AC5F95">
            <w:t>word hyperlinks to be used for links.</w:t>
          </w:r>
        </w:p>
        <w:p w14:paraId="603A8E10" w14:textId="77777777" w:rsidR="008D7D03" w:rsidRDefault="00595341" w:rsidP="00A94925">
          <w:pPr>
            <w:pStyle w:val="Bodycopy"/>
            <w:rPr>
              <w:b/>
              <w:bCs/>
              <w:sz w:val="32"/>
              <w:szCs w:val="32"/>
            </w:rPr>
          </w:pPr>
          <w:r w:rsidRPr="007E302F">
            <w:rPr>
              <w:b/>
              <w:bCs/>
              <w:sz w:val="32"/>
              <w:szCs w:val="32"/>
            </w:rPr>
            <w:t xml:space="preserve">The secondary color palette is mainly used for chart and graphs, iconography. </w:t>
          </w:r>
        </w:p>
        <w:p w14:paraId="4168E0E4" w14:textId="77777777" w:rsidR="00491E37" w:rsidRPr="002817D6" w:rsidRDefault="00595341" w:rsidP="002817D6">
          <w:pPr>
            <w:pStyle w:val="SectionheadingLv1"/>
          </w:pPr>
          <w:r w:rsidRPr="008D7D03">
            <w:br w:type="page"/>
          </w:r>
          <w:bookmarkStart w:id="8" w:name="_Toc66901710"/>
          <w:r w:rsidR="008D7D03" w:rsidRPr="002817D6">
            <w:lastRenderedPageBreak/>
            <w:t xml:space="preserve">Brand guide </w:t>
          </w:r>
          <w:r w:rsidR="003F02F9" w:rsidRPr="002817D6">
            <w:t>–</w:t>
          </w:r>
          <w:r w:rsidR="008D7D03" w:rsidRPr="002817D6">
            <w:t xml:space="preserve"> chart</w:t>
          </w:r>
          <w:r w:rsidR="003F02F9" w:rsidRPr="002817D6">
            <w:t xml:space="preserve"> </w:t>
          </w:r>
          <w:r w:rsidR="008D7D03" w:rsidRPr="002817D6">
            <w:t>templates</w:t>
          </w:r>
          <w:bookmarkEnd w:id="8"/>
        </w:p>
        <w:p w14:paraId="6F8865F0" w14:textId="77777777" w:rsidR="00491E37" w:rsidRPr="00AC5F95" w:rsidRDefault="003F02F9" w:rsidP="006521B8">
          <w:pPr>
            <w:pStyle w:val="Bodycopy"/>
          </w:pPr>
          <w:r w:rsidRPr="00AC5F95">
            <w:t>(Line charts, column charts, donut charts</w:t>
          </w:r>
          <w:r w:rsidR="00491E37" w:rsidRPr="00AC5F95">
            <w:t>)</w:t>
          </w:r>
        </w:p>
        <w:p w14:paraId="5EBBA398" w14:textId="77777777" w:rsidR="00491E37" w:rsidRPr="00AC5F95" w:rsidRDefault="00491E37" w:rsidP="008D7D03">
          <w:pPr>
            <w:pStyle w:val="Bodycopy"/>
          </w:pPr>
        </w:p>
        <w:p w14:paraId="5F7FDE5A" w14:textId="77777777" w:rsidR="00491E37" w:rsidRPr="00AC5F95" w:rsidRDefault="00491E37" w:rsidP="00491E37">
          <w:r w:rsidRPr="00AC5F95">
            <w:rPr>
              <w:noProof/>
              <w:lang w:val="en-GB" w:eastAsia="en-GB"/>
            </w:rPr>
            <w:drawing>
              <wp:inline distT="0" distB="0" distL="0" distR="0" wp14:anchorId="6F607EE9" wp14:editId="63F19858">
                <wp:extent cx="3162300" cy="2514600"/>
                <wp:effectExtent l="0" t="0" r="0" b="0"/>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781FE42" w14:textId="77777777" w:rsidR="00491E37" w:rsidRPr="00AC5F95" w:rsidRDefault="00491E37" w:rsidP="00491E37"/>
        <w:p w14:paraId="61040277" w14:textId="77777777" w:rsidR="00491E37" w:rsidRPr="00AC5F95" w:rsidRDefault="00491E37" w:rsidP="00491E37"/>
        <w:p w14:paraId="71DF7CEC" w14:textId="77777777" w:rsidR="00491E37" w:rsidRPr="00AC5F95" w:rsidRDefault="00491E37" w:rsidP="00491E37"/>
        <w:p w14:paraId="25C866F1" w14:textId="77777777" w:rsidR="00491E37" w:rsidRPr="00AC5F95" w:rsidRDefault="00491E37" w:rsidP="00491E37">
          <w:r w:rsidRPr="00AC5F95">
            <w:rPr>
              <w:noProof/>
              <w:lang w:val="en-GB" w:eastAsia="en-GB"/>
            </w:rPr>
            <w:drawing>
              <wp:inline distT="0" distB="0" distL="0" distR="0" wp14:anchorId="466E50CB" wp14:editId="111E5A02">
                <wp:extent cx="3162300" cy="2228850"/>
                <wp:effectExtent l="0" t="0" r="0" b="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421F31C" w14:textId="77777777" w:rsidR="00491E37" w:rsidRPr="00AC5F95" w:rsidRDefault="00491E37" w:rsidP="00491E37"/>
        <w:p w14:paraId="75783E8D" w14:textId="77777777" w:rsidR="00491E37" w:rsidRPr="00AC5F95" w:rsidRDefault="00491E37" w:rsidP="00491E37">
          <w:r w:rsidRPr="00AC5F95">
            <w:rPr>
              <w:noProof/>
              <w:lang w:val="en-GB" w:eastAsia="en-GB"/>
            </w:rPr>
            <w:drawing>
              <wp:anchor distT="0" distB="0" distL="114300" distR="114300" simplePos="0" relativeHeight="251658242" behindDoc="0" locked="0" layoutInCell="1" allowOverlap="1" wp14:anchorId="546FC588" wp14:editId="5EF9E532">
                <wp:simplePos x="0" y="0"/>
                <wp:positionH relativeFrom="margin">
                  <wp:posOffset>116205</wp:posOffset>
                </wp:positionH>
                <wp:positionV relativeFrom="margin">
                  <wp:posOffset>6652895</wp:posOffset>
                </wp:positionV>
                <wp:extent cx="1878330" cy="1934845"/>
                <wp:effectExtent l="0" t="0" r="1270" b="0"/>
                <wp:wrapSquare wrapText="bothSides"/>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p>
        <w:p w14:paraId="2104AF12" w14:textId="77777777" w:rsidR="00491E37" w:rsidRPr="00AC5F95" w:rsidRDefault="00491E37" w:rsidP="00491E37">
          <w:pPr>
            <w:pStyle w:val="Bodycopy"/>
            <w:rPr>
              <w:b/>
              <w:bCs/>
            </w:rPr>
          </w:pPr>
          <w:r w:rsidRPr="00AC5F95">
            <w:rPr>
              <w:b/>
              <w:bCs/>
            </w:rPr>
            <w:t>Explanation:</w:t>
          </w:r>
        </w:p>
        <w:p w14:paraId="4BBD0527" w14:textId="77777777" w:rsidR="00491E37" w:rsidRPr="00AC5F95" w:rsidRDefault="00491E37" w:rsidP="005B42E4">
          <w:pPr>
            <w:pStyle w:val="Backcoverfooter"/>
            <w:framePr w:wrap="around"/>
          </w:pPr>
          <w:r w:rsidRPr="00AC5F95">
            <w:t>Primary and secondary color combination.</w:t>
          </w:r>
          <w:r w:rsidRPr="00AC5F95">
            <w:br/>
            <w:t>Maximum of 5 rings can be used.</w:t>
          </w:r>
        </w:p>
        <w:p w14:paraId="2D7B8B2D" w14:textId="77777777" w:rsidR="00491E37" w:rsidRPr="008D7D03" w:rsidRDefault="00491E37" w:rsidP="008D7D03">
          <w:pPr>
            <w:pStyle w:val="Bodycopy"/>
          </w:pPr>
        </w:p>
        <w:p w14:paraId="7797074C" w14:textId="77777777" w:rsidR="00491E37" w:rsidRPr="008D7D03" w:rsidRDefault="00491E37" w:rsidP="008D7D03">
          <w:pPr>
            <w:pStyle w:val="Bodycopy"/>
          </w:pPr>
        </w:p>
        <w:p w14:paraId="77FFF986" w14:textId="77777777" w:rsidR="00491E37" w:rsidRPr="008D7D03" w:rsidRDefault="00491E37" w:rsidP="008D7D03">
          <w:pPr>
            <w:pStyle w:val="Bodycopy"/>
          </w:pPr>
        </w:p>
        <w:p w14:paraId="321480E4" w14:textId="77777777" w:rsidR="002F07D7" w:rsidRPr="008D7D03" w:rsidRDefault="002F07D7" w:rsidP="008D7D03">
          <w:pPr>
            <w:pStyle w:val="Bodycopy"/>
          </w:pPr>
        </w:p>
        <w:p w14:paraId="57A1845E" w14:textId="77777777" w:rsidR="005D08B8" w:rsidRPr="008D7D03" w:rsidRDefault="005D08B8" w:rsidP="008D7D03">
          <w:pPr>
            <w:pStyle w:val="Bodycopy"/>
            <w:rPr>
              <w:rStyle w:val="Hyperlink"/>
              <w:color w:val="414141" w:themeColor="text2"/>
            </w:rPr>
          </w:pPr>
        </w:p>
        <w:p w14:paraId="6A5FE64F" w14:textId="77777777" w:rsidR="005B42E4" w:rsidRDefault="005B42E4" w:rsidP="00543135">
          <w:pPr>
            <w:pStyle w:val="Bodycopy"/>
          </w:pPr>
        </w:p>
        <w:p w14:paraId="7C134E92" w14:textId="77777777" w:rsidR="005B42E4" w:rsidRDefault="005B42E4" w:rsidP="00543135">
          <w:pPr>
            <w:pStyle w:val="Bodycopy"/>
          </w:pPr>
        </w:p>
        <w:p w14:paraId="0BBA2A22" w14:textId="77777777" w:rsidR="005B42E4" w:rsidRDefault="005B42E4" w:rsidP="00543135">
          <w:pPr>
            <w:pStyle w:val="Bodycopy"/>
          </w:pPr>
        </w:p>
        <w:p w14:paraId="7FEF0DD3" w14:textId="77777777" w:rsidR="0040587C" w:rsidRDefault="0040587C" w:rsidP="0040587C">
          <w:pPr>
            <w:pStyle w:val="Bodycopy"/>
          </w:pPr>
          <w:r>
            <w:br w:type="page"/>
          </w:r>
        </w:p>
        <w:p w14:paraId="10F24FB1" w14:textId="77777777" w:rsidR="00543135" w:rsidRPr="00AC5F95" w:rsidRDefault="00A24F1F" w:rsidP="00543135">
          <w:pPr>
            <w:pStyle w:val="Bodycopy"/>
          </w:pPr>
          <w:r w:rsidRPr="00AC5F95">
            <w:rPr>
              <w:noProof/>
              <w:lang w:val="en-GB" w:eastAsia="en-GB"/>
            </w:rPr>
            <w:lastRenderedPageBreak/>
            <w:drawing>
              <wp:anchor distT="0" distB="0" distL="114300" distR="114300" simplePos="0" relativeHeight="251658241" behindDoc="1" locked="0" layoutInCell="1" allowOverlap="1" wp14:anchorId="33DA937E" wp14:editId="22BA55DC">
                <wp:simplePos x="0" y="0"/>
                <wp:positionH relativeFrom="page">
                  <wp:posOffset>16625</wp:posOffset>
                </wp:positionH>
                <wp:positionV relativeFrom="page">
                  <wp:posOffset>16625</wp:posOffset>
                </wp:positionV>
                <wp:extent cx="7547413" cy="10667857"/>
                <wp:effectExtent l="0" t="0" r="0"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9"/>
                        <a:stretch>
                          <a:fillRect/>
                        </a:stretch>
                      </pic:blipFill>
                      <pic:spPr>
                        <a:xfrm>
                          <a:off x="0" y="0"/>
                          <a:ext cx="7547413" cy="10667857"/>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pPr w:vertAnchor="page" w:horzAnchor="margin" w:tblpY="13673"/>
            <w:tblW w:w="102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89"/>
            <w:gridCol w:w="3138"/>
          </w:tblGrid>
          <w:tr w:rsidR="000865DA" w:rsidRPr="00AC5F95" w14:paraId="0B372745" w14:textId="77777777" w:rsidTr="008B4C28">
            <w:trPr>
              <w:trHeight w:val="1339"/>
            </w:trPr>
            <w:tc>
              <w:tcPr>
                <w:tcW w:w="7089" w:type="dxa"/>
                <w:tcMar>
                  <w:left w:w="0" w:type="dxa"/>
                  <w:right w:w="0" w:type="dxa"/>
                </w:tcMar>
                <w:vAlign w:val="bottom"/>
              </w:tcPr>
              <w:p w14:paraId="3AE7EC7A" w14:textId="77777777" w:rsidR="00F776B2" w:rsidRDefault="00F776B2" w:rsidP="008B4C28">
                <w:pPr>
                  <w:pStyle w:val="Backcoverfooter"/>
                  <w:framePr w:wrap="auto" w:vAnchor="margin" w:hAnchor="text" w:yAlign="inline"/>
                </w:pPr>
              </w:p>
              <w:p w14:paraId="6E67E07B" w14:textId="77777777" w:rsidR="00F776B2" w:rsidRDefault="00F776B2" w:rsidP="008B4C28">
                <w:pPr>
                  <w:pStyle w:val="Backcoverfooter"/>
                  <w:framePr w:wrap="auto" w:vAnchor="margin" w:hAnchor="text" w:yAlign="inline"/>
                </w:pPr>
              </w:p>
              <w:p w14:paraId="221BB88F" w14:textId="77777777" w:rsidR="00F776B2" w:rsidRDefault="000E1CD5" w:rsidP="008B4C28">
                <w:pPr>
                  <w:pStyle w:val="Backcoverfooter"/>
                  <w:framePr w:wrap="auto" w:vAnchor="margin" w:hAnchor="text" w:yAlign="inline"/>
                </w:pPr>
                <w:r>
                  <w:t>To find out more,</w:t>
                </w:r>
                <w:r w:rsidR="00431079" w:rsidRPr="00AE0AB9">
                  <w:t xml:space="preserve"> </w:t>
                </w:r>
                <w:r>
                  <w:t xml:space="preserve">visit </w:t>
                </w:r>
                <w:hyperlink r:id="rId20" w:history="1">
                  <w:r w:rsidR="00431079" w:rsidRPr="00BC1E45">
                    <w:rPr>
                      <w:rStyle w:val="Hyperlink"/>
                      <w:b/>
                      <w:bCs/>
                      <w:color w:val="FFFFFF" w:themeColor="background1"/>
                      <w:sz w:val="16"/>
                    </w:rPr>
                    <w:t>finastra.com</w:t>
                  </w:r>
                </w:hyperlink>
              </w:p>
              <w:p w14:paraId="1C8412C1" w14:textId="77777777" w:rsidR="000865DA" w:rsidRPr="00F776B2" w:rsidRDefault="00431079" w:rsidP="008B4C28">
                <w:pPr>
                  <w:pStyle w:val="Backcoverfooter"/>
                  <w:framePr w:wrap="auto" w:vAnchor="margin" w:hAnchor="text" w:yAlign="inline"/>
                  <w:spacing w:after="0"/>
                </w:pPr>
                <w:r w:rsidRPr="00885288">
                  <w:t>© 202</w:t>
                </w:r>
                <w:r w:rsidR="00F62325">
                  <w:t>6</w:t>
                </w:r>
                <w:r w:rsidRPr="00885288">
                  <w:t xml:space="preserve"> Finastra. All rights reserved.</w:t>
                </w:r>
              </w:p>
            </w:tc>
            <w:tc>
              <w:tcPr>
                <w:tcW w:w="3138" w:type="dxa"/>
                <w:tcMar>
                  <w:left w:w="0" w:type="dxa"/>
                  <w:right w:w="0" w:type="dxa"/>
                </w:tcMar>
                <w:vAlign w:val="bottom"/>
              </w:tcPr>
              <w:p w14:paraId="11D0308F" w14:textId="77777777" w:rsidR="000865DA" w:rsidRPr="003F02F9" w:rsidRDefault="000865DA" w:rsidP="008B4C28">
                <w:pPr>
                  <w:pStyle w:val="StyleBackcoverfooterright"/>
                  <w:framePr w:wrap="auto" w:vAnchor="margin" w:hAnchor="text" w:yAlign="inline"/>
                </w:pPr>
                <w:r w:rsidRPr="003F02F9">
                  <w:rPr>
                    <w:b/>
                  </w:rPr>
                  <w:t>Corporate Headquarters</w:t>
                </w:r>
                <w:r w:rsidRPr="003F02F9">
                  <w:rPr>
                    <w:b/>
                  </w:rPr>
                  <w:br/>
                </w:r>
                <w:r w:rsidR="00A977F2">
                  <w:t>Four</w:t>
                </w:r>
                <w:r w:rsidRPr="003F02F9">
                  <w:t xml:space="preserve"> Kingdom Street</w:t>
                </w:r>
                <w:r w:rsidRPr="003F02F9">
                  <w:br/>
                  <w:t>Paddington</w:t>
                </w:r>
                <w:r w:rsidRPr="003F02F9">
                  <w:br/>
                  <w:t>London W2 6BD</w:t>
                </w:r>
                <w:r w:rsidRPr="003F02F9">
                  <w:br/>
                  <w:t>United Kingdom</w:t>
                </w:r>
              </w:p>
              <w:p w14:paraId="7AE3AB7F" w14:textId="77777777" w:rsidR="000865DA" w:rsidRPr="005B42E4" w:rsidRDefault="000865DA" w:rsidP="008B4C28">
                <w:pPr>
                  <w:pStyle w:val="StyleBackcoverfooterright"/>
                  <w:framePr w:wrap="auto" w:vAnchor="margin" w:hAnchor="text" w:yAlign="inline"/>
                  <w:spacing w:after="0"/>
                </w:pPr>
                <w:r w:rsidRPr="008D7D03">
                  <w:t>T: +44 20 3320 5000</w:t>
                </w:r>
              </w:p>
            </w:tc>
          </w:tr>
        </w:tbl>
        <w:p w14:paraId="5DEA268E" w14:textId="77777777" w:rsidR="00B41110" w:rsidRPr="00AC5F95" w:rsidRDefault="00B41110" w:rsidP="005B42E4">
          <w:pPr>
            <w:pStyle w:val="Bodycopy"/>
            <w:rPr>
              <w:lang w:eastAsia="en-GB"/>
            </w:rPr>
          </w:pPr>
        </w:p>
        <w:p w14:paraId="7AD60108" w14:textId="77777777" w:rsidR="00632017" w:rsidRPr="00AC5F95" w:rsidRDefault="008B4C28" w:rsidP="007D3B3E">
          <w:r w:rsidRPr="00885288">
            <w:rPr>
              <w:noProof/>
            </w:rPr>
            <mc:AlternateContent>
              <mc:Choice Requires="wps">
                <w:drawing>
                  <wp:anchor distT="0" distB="0" distL="114300" distR="114300" simplePos="0" relativeHeight="251661325" behindDoc="0" locked="0" layoutInCell="1" allowOverlap="1" wp14:anchorId="3B73572D" wp14:editId="6B394303">
                    <wp:simplePos x="0" y="0"/>
                    <wp:positionH relativeFrom="column">
                      <wp:posOffset>0</wp:posOffset>
                    </wp:positionH>
                    <wp:positionV relativeFrom="paragraph">
                      <wp:posOffset>7499350</wp:posOffset>
                    </wp:positionV>
                    <wp:extent cx="309880" cy="311150"/>
                    <wp:effectExtent l="0" t="0" r="0" b="6350"/>
                    <wp:wrapNone/>
                    <wp:docPr id="14" name="Freeform 36"/>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309880" cy="311150"/>
                            </a:xfrm>
                            <a:custGeom>
                              <a:avLst/>
                              <a:gdLst>
                                <a:gd name="T0" fmla="*/ 0 w 832"/>
                                <a:gd name="T1" fmla="*/ 416 h 834"/>
                                <a:gd name="T2" fmla="*/ 418 w 832"/>
                                <a:gd name="T3" fmla="*/ 834 h 834"/>
                                <a:gd name="T4" fmla="*/ 416 w 832"/>
                                <a:gd name="T5" fmla="*/ 0 h 834"/>
                                <a:gd name="T6" fmla="*/ 663 w 832"/>
                                <a:gd name="T7" fmla="*/ 210 h 834"/>
                                <a:gd name="T8" fmla="*/ 730 w 832"/>
                                <a:gd name="T9" fmla="*/ 238 h 834"/>
                                <a:gd name="T10" fmla="*/ 683 w 832"/>
                                <a:gd name="T11" fmla="*/ 272 h 834"/>
                                <a:gd name="T12" fmla="*/ 561 w 832"/>
                                <a:gd name="T13" fmla="*/ 282 h 834"/>
                                <a:gd name="T14" fmla="*/ 509 w 832"/>
                                <a:gd name="T15" fmla="*/ 405 h 834"/>
                                <a:gd name="T16" fmla="*/ 654 w 832"/>
                                <a:gd name="T17" fmla="*/ 505 h 834"/>
                                <a:gd name="T18" fmla="*/ 679 w 832"/>
                                <a:gd name="T19" fmla="*/ 631 h 834"/>
                                <a:gd name="T20" fmla="*/ 578 w 832"/>
                                <a:gd name="T21" fmla="*/ 758 h 834"/>
                                <a:gd name="T22" fmla="*/ 390 w 832"/>
                                <a:gd name="T23" fmla="*/ 764 h 834"/>
                                <a:gd name="T24" fmla="*/ 431 w 832"/>
                                <a:gd name="T25" fmla="*/ 669 h 834"/>
                                <a:gd name="T26" fmla="*/ 452 w 832"/>
                                <a:gd name="T27" fmla="*/ 626 h 834"/>
                                <a:gd name="T28" fmla="*/ 491 w 832"/>
                                <a:gd name="T29" fmla="*/ 553 h 834"/>
                                <a:gd name="T30" fmla="*/ 437 w 832"/>
                                <a:gd name="T31" fmla="*/ 473 h 834"/>
                                <a:gd name="T32" fmla="*/ 391 w 832"/>
                                <a:gd name="T33" fmla="*/ 430 h 834"/>
                                <a:gd name="T34" fmla="*/ 249 w 832"/>
                                <a:gd name="T35" fmla="*/ 409 h 834"/>
                                <a:gd name="T36" fmla="*/ 176 w 832"/>
                                <a:gd name="T37" fmla="*/ 355 h 834"/>
                                <a:gd name="T38" fmla="*/ 268 w 832"/>
                                <a:gd name="T39" fmla="*/ 341 h 834"/>
                                <a:gd name="T40" fmla="*/ 380 w 832"/>
                                <a:gd name="T41" fmla="*/ 226 h 834"/>
                                <a:gd name="T42" fmla="*/ 393 w 832"/>
                                <a:gd name="T43" fmla="*/ 66 h 834"/>
                                <a:gd name="T44" fmla="*/ 280 w 832"/>
                                <a:gd name="T45" fmla="*/ 75 h 834"/>
                                <a:gd name="T46" fmla="*/ 628 w 832"/>
                                <a:gd name="T47" fmla="*/ 151 h 834"/>
                                <a:gd name="T48" fmla="*/ 575 w 832"/>
                                <a:gd name="T49" fmla="*/ 192 h 834"/>
                                <a:gd name="T50" fmla="*/ 50 w 832"/>
                                <a:gd name="T51" fmla="*/ 497 h 834"/>
                                <a:gd name="T52" fmla="*/ 51 w 832"/>
                                <a:gd name="T53" fmla="*/ 325 h 834"/>
                                <a:gd name="T54" fmla="*/ 134 w 832"/>
                                <a:gd name="T55" fmla="*/ 410 h 834"/>
                                <a:gd name="T56" fmla="*/ 229 w 832"/>
                                <a:gd name="T57" fmla="*/ 461 h 834"/>
                                <a:gd name="T58" fmla="*/ 268 w 832"/>
                                <a:gd name="T59" fmla="*/ 585 h 834"/>
                                <a:gd name="T60" fmla="*/ 282 w 832"/>
                                <a:gd name="T61" fmla="*/ 657 h 834"/>
                                <a:gd name="T62" fmla="*/ 307 w 832"/>
                                <a:gd name="T63" fmla="*/ 765 h 834"/>
                                <a:gd name="T64" fmla="*/ 134 w 832"/>
                                <a:gd name="T65" fmla="*/ 369 h 834"/>
                                <a:gd name="T66" fmla="*/ 423 w 832"/>
                                <a:gd name="T67" fmla="*/ 512 h 834"/>
                                <a:gd name="T68" fmla="*/ 460 w 832"/>
                                <a:gd name="T69" fmla="*/ 523 h 834"/>
                                <a:gd name="T70" fmla="*/ 444 w 832"/>
                                <a:gd name="T71" fmla="*/ 577 h 834"/>
                                <a:gd name="T72" fmla="*/ 399 w 832"/>
                                <a:gd name="T73" fmla="*/ 622 h 834"/>
                                <a:gd name="T74" fmla="*/ 337 w 832"/>
                                <a:gd name="T75" fmla="*/ 734 h 834"/>
                                <a:gd name="T76" fmla="*/ 323 w 832"/>
                                <a:gd name="T77" fmla="*/ 637 h 834"/>
                                <a:gd name="T78" fmla="*/ 314 w 832"/>
                                <a:gd name="T79" fmla="*/ 575 h 834"/>
                                <a:gd name="T80" fmla="*/ 312 w 832"/>
                                <a:gd name="T81" fmla="*/ 571 h 834"/>
                                <a:gd name="T82" fmla="*/ 270 w 832"/>
                                <a:gd name="T83" fmla="*/ 533 h 834"/>
                                <a:gd name="T84" fmla="*/ 274 w 832"/>
                                <a:gd name="T85" fmla="*/ 445 h 834"/>
                                <a:gd name="T86" fmla="*/ 333 w 832"/>
                                <a:gd name="T87" fmla="*/ 444 h 834"/>
                                <a:gd name="T88" fmla="*/ 319 w 832"/>
                                <a:gd name="T89" fmla="*/ 154 h 834"/>
                                <a:gd name="T90" fmla="*/ 310 w 832"/>
                                <a:gd name="T91" fmla="*/ 162 h 834"/>
                                <a:gd name="T92" fmla="*/ 674 w 832"/>
                                <a:gd name="T93" fmla="*/ 148 h 834"/>
                                <a:gd name="T94" fmla="*/ 224 w 832"/>
                                <a:gd name="T95" fmla="*/ 130 h 834"/>
                                <a:gd name="T96" fmla="*/ 265 w 832"/>
                                <a:gd name="T97" fmla="*/ 132 h 834"/>
                                <a:gd name="T98" fmla="*/ 285 w 832"/>
                                <a:gd name="T99" fmla="*/ 195 h 834"/>
                                <a:gd name="T100" fmla="*/ 343 w 832"/>
                                <a:gd name="T101" fmla="*/ 193 h 834"/>
                                <a:gd name="T102" fmla="*/ 402 w 832"/>
                                <a:gd name="T103" fmla="*/ 184 h 834"/>
                                <a:gd name="T104" fmla="*/ 318 w 832"/>
                                <a:gd name="T105" fmla="*/ 226 h 834"/>
                                <a:gd name="T106" fmla="*/ 97 w 832"/>
                                <a:gd name="T107" fmla="*/ 322 h 834"/>
                                <a:gd name="T108" fmla="*/ 69 w 832"/>
                                <a:gd name="T109" fmla="*/ 273 h 834"/>
                                <a:gd name="T110" fmla="*/ 706 w 832"/>
                                <a:gd name="T111" fmla="*/ 563 h 834"/>
                                <a:gd name="T112" fmla="*/ 685 w 832"/>
                                <a:gd name="T113" fmla="*/ 450 h 834"/>
                                <a:gd name="T114" fmla="*/ 558 w 832"/>
                                <a:gd name="T115" fmla="*/ 350 h 834"/>
                                <a:gd name="T116" fmla="*/ 613 w 832"/>
                                <a:gd name="T117" fmla="*/ 304 h 834"/>
                                <a:gd name="T118" fmla="*/ 651 w 832"/>
                                <a:gd name="T119" fmla="*/ 296 h 834"/>
                                <a:gd name="T120" fmla="*/ 780 w 832"/>
                                <a:gd name="T121" fmla="*/ 335 h 8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832" h="834">
                                  <a:moveTo>
                                    <a:pt x="416" y="0"/>
                                  </a:moveTo>
                                  <a:cubicBezTo>
                                    <a:pt x="227" y="0"/>
                                    <a:pt x="66" y="128"/>
                                    <a:pt x="17" y="301"/>
                                  </a:cubicBezTo>
                                  <a:cubicBezTo>
                                    <a:pt x="15" y="306"/>
                                    <a:pt x="13" y="312"/>
                                    <a:pt x="12" y="318"/>
                                  </a:cubicBezTo>
                                  <a:cubicBezTo>
                                    <a:pt x="5" y="349"/>
                                    <a:pt x="0" y="382"/>
                                    <a:pt x="0" y="416"/>
                                  </a:cubicBezTo>
                                  <a:cubicBezTo>
                                    <a:pt x="0" y="416"/>
                                    <a:pt x="0" y="416"/>
                                    <a:pt x="0" y="416"/>
                                  </a:cubicBezTo>
                                  <a:cubicBezTo>
                                    <a:pt x="0" y="446"/>
                                    <a:pt x="4" y="476"/>
                                    <a:pt x="10" y="505"/>
                                  </a:cubicBezTo>
                                  <a:cubicBezTo>
                                    <a:pt x="10" y="505"/>
                                    <a:pt x="10" y="505"/>
                                    <a:pt x="11" y="506"/>
                                  </a:cubicBezTo>
                                  <a:cubicBezTo>
                                    <a:pt x="11" y="506"/>
                                    <a:pt x="11" y="506"/>
                                    <a:pt x="11" y="506"/>
                                  </a:cubicBezTo>
                                  <a:cubicBezTo>
                                    <a:pt x="21" y="553"/>
                                    <a:pt x="39" y="598"/>
                                    <a:pt x="65" y="640"/>
                                  </a:cubicBezTo>
                                  <a:cubicBezTo>
                                    <a:pt x="142" y="764"/>
                                    <a:pt x="278" y="834"/>
                                    <a:pt x="418" y="834"/>
                                  </a:cubicBezTo>
                                  <a:cubicBezTo>
                                    <a:pt x="437" y="834"/>
                                    <a:pt x="456" y="833"/>
                                    <a:pt x="475" y="830"/>
                                  </a:cubicBezTo>
                                  <a:cubicBezTo>
                                    <a:pt x="547" y="823"/>
                                    <a:pt x="615" y="795"/>
                                    <a:pt x="674" y="748"/>
                                  </a:cubicBezTo>
                                  <a:cubicBezTo>
                                    <a:pt x="685" y="739"/>
                                    <a:pt x="695" y="730"/>
                                    <a:pt x="704" y="721"/>
                                  </a:cubicBezTo>
                                  <a:cubicBezTo>
                                    <a:pt x="785" y="641"/>
                                    <a:pt x="832" y="530"/>
                                    <a:pt x="832" y="416"/>
                                  </a:cubicBezTo>
                                  <a:cubicBezTo>
                                    <a:pt x="832" y="187"/>
                                    <a:pt x="645" y="0"/>
                                    <a:pt x="416" y="0"/>
                                  </a:cubicBezTo>
                                  <a:close/>
                                  <a:moveTo>
                                    <a:pt x="690" y="210"/>
                                  </a:moveTo>
                                  <a:cubicBezTo>
                                    <a:pt x="682" y="212"/>
                                    <a:pt x="676" y="216"/>
                                    <a:pt x="672" y="222"/>
                                  </a:cubicBezTo>
                                  <a:cubicBezTo>
                                    <a:pt x="663" y="220"/>
                                    <a:pt x="654" y="220"/>
                                    <a:pt x="644" y="223"/>
                                  </a:cubicBezTo>
                                  <a:cubicBezTo>
                                    <a:pt x="647" y="221"/>
                                    <a:pt x="649" y="218"/>
                                    <a:pt x="650" y="216"/>
                                  </a:cubicBezTo>
                                  <a:cubicBezTo>
                                    <a:pt x="653" y="214"/>
                                    <a:pt x="659" y="212"/>
                                    <a:pt x="663" y="210"/>
                                  </a:cubicBezTo>
                                  <a:cubicBezTo>
                                    <a:pt x="685" y="201"/>
                                    <a:pt x="698" y="195"/>
                                    <a:pt x="699" y="180"/>
                                  </a:cubicBezTo>
                                  <a:cubicBezTo>
                                    <a:pt x="700" y="175"/>
                                    <a:pt x="699" y="171"/>
                                    <a:pt x="697" y="167"/>
                                  </a:cubicBezTo>
                                  <a:cubicBezTo>
                                    <a:pt x="715" y="187"/>
                                    <a:pt x="730" y="209"/>
                                    <a:pt x="743" y="232"/>
                                  </a:cubicBezTo>
                                  <a:cubicBezTo>
                                    <a:pt x="743" y="232"/>
                                    <a:pt x="742" y="232"/>
                                    <a:pt x="741" y="232"/>
                                  </a:cubicBezTo>
                                  <a:cubicBezTo>
                                    <a:pt x="737" y="233"/>
                                    <a:pt x="733" y="235"/>
                                    <a:pt x="730" y="238"/>
                                  </a:cubicBezTo>
                                  <a:cubicBezTo>
                                    <a:pt x="720" y="222"/>
                                    <a:pt x="708" y="207"/>
                                    <a:pt x="690" y="210"/>
                                  </a:cubicBezTo>
                                  <a:close/>
                                  <a:moveTo>
                                    <a:pt x="716" y="286"/>
                                  </a:moveTo>
                                  <a:cubicBezTo>
                                    <a:pt x="704" y="287"/>
                                    <a:pt x="695" y="287"/>
                                    <a:pt x="690" y="283"/>
                                  </a:cubicBezTo>
                                  <a:cubicBezTo>
                                    <a:pt x="688" y="281"/>
                                    <a:pt x="687" y="280"/>
                                    <a:pt x="686" y="277"/>
                                  </a:cubicBezTo>
                                  <a:cubicBezTo>
                                    <a:pt x="685" y="276"/>
                                    <a:pt x="684" y="274"/>
                                    <a:pt x="683" y="272"/>
                                  </a:cubicBezTo>
                                  <a:cubicBezTo>
                                    <a:pt x="684" y="272"/>
                                    <a:pt x="685" y="271"/>
                                    <a:pt x="686" y="271"/>
                                  </a:cubicBezTo>
                                  <a:cubicBezTo>
                                    <a:pt x="691" y="270"/>
                                    <a:pt x="696" y="267"/>
                                    <a:pt x="698" y="262"/>
                                  </a:cubicBezTo>
                                  <a:cubicBezTo>
                                    <a:pt x="699" y="263"/>
                                    <a:pt x="699" y="263"/>
                                    <a:pt x="699" y="264"/>
                                  </a:cubicBezTo>
                                  <a:cubicBezTo>
                                    <a:pt x="705" y="272"/>
                                    <a:pt x="710" y="280"/>
                                    <a:pt x="716" y="286"/>
                                  </a:cubicBezTo>
                                  <a:close/>
                                  <a:moveTo>
                                    <a:pt x="561" y="282"/>
                                  </a:moveTo>
                                  <a:cubicBezTo>
                                    <a:pt x="557" y="287"/>
                                    <a:pt x="555" y="292"/>
                                    <a:pt x="553" y="299"/>
                                  </a:cubicBezTo>
                                  <a:cubicBezTo>
                                    <a:pt x="552" y="302"/>
                                    <a:pt x="552" y="305"/>
                                    <a:pt x="549" y="308"/>
                                  </a:cubicBezTo>
                                  <a:cubicBezTo>
                                    <a:pt x="548" y="310"/>
                                    <a:pt x="543" y="312"/>
                                    <a:pt x="540" y="314"/>
                                  </a:cubicBezTo>
                                  <a:cubicBezTo>
                                    <a:pt x="532" y="318"/>
                                    <a:pt x="522" y="323"/>
                                    <a:pt x="516" y="332"/>
                                  </a:cubicBezTo>
                                  <a:cubicBezTo>
                                    <a:pt x="505" y="350"/>
                                    <a:pt x="502" y="377"/>
                                    <a:pt x="509" y="405"/>
                                  </a:cubicBezTo>
                                  <a:cubicBezTo>
                                    <a:pt x="516" y="433"/>
                                    <a:pt x="531" y="455"/>
                                    <a:pt x="550" y="465"/>
                                  </a:cubicBezTo>
                                  <a:cubicBezTo>
                                    <a:pt x="567" y="475"/>
                                    <a:pt x="589" y="472"/>
                                    <a:pt x="610" y="470"/>
                                  </a:cubicBezTo>
                                  <a:cubicBezTo>
                                    <a:pt x="626" y="468"/>
                                    <a:pt x="644" y="465"/>
                                    <a:pt x="651" y="471"/>
                                  </a:cubicBezTo>
                                  <a:cubicBezTo>
                                    <a:pt x="651" y="474"/>
                                    <a:pt x="651" y="480"/>
                                    <a:pt x="652" y="483"/>
                                  </a:cubicBezTo>
                                  <a:cubicBezTo>
                                    <a:pt x="652" y="492"/>
                                    <a:pt x="652" y="499"/>
                                    <a:pt x="654" y="505"/>
                                  </a:cubicBezTo>
                                  <a:cubicBezTo>
                                    <a:pt x="657" y="513"/>
                                    <a:pt x="660" y="519"/>
                                    <a:pt x="664" y="524"/>
                                  </a:cubicBezTo>
                                  <a:cubicBezTo>
                                    <a:pt x="667" y="529"/>
                                    <a:pt x="669" y="534"/>
                                    <a:pt x="670" y="537"/>
                                  </a:cubicBezTo>
                                  <a:cubicBezTo>
                                    <a:pt x="671" y="541"/>
                                    <a:pt x="669" y="545"/>
                                    <a:pt x="667" y="552"/>
                                  </a:cubicBezTo>
                                  <a:cubicBezTo>
                                    <a:pt x="665" y="558"/>
                                    <a:pt x="663" y="566"/>
                                    <a:pt x="663" y="575"/>
                                  </a:cubicBezTo>
                                  <a:cubicBezTo>
                                    <a:pt x="662" y="595"/>
                                    <a:pt x="671" y="614"/>
                                    <a:pt x="679" y="631"/>
                                  </a:cubicBezTo>
                                  <a:cubicBezTo>
                                    <a:pt x="690" y="655"/>
                                    <a:pt x="694" y="667"/>
                                    <a:pt x="687" y="679"/>
                                  </a:cubicBezTo>
                                  <a:cubicBezTo>
                                    <a:pt x="684" y="683"/>
                                    <a:pt x="680" y="688"/>
                                    <a:pt x="676" y="692"/>
                                  </a:cubicBezTo>
                                  <a:cubicBezTo>
                                    <a:pt x="674" y="694"/>
                                    <a:pt x="672" y="697"/>
                                    <a:pt x="669" y="699"/>
                                  </a:cubicBezTo>
                                  <a:cubicBezTo>
                                    <a:pt x="663" y="704"/>
                                    <a:pt x="657" y="710"/>
                                    <a:pt x="651" y="715"/>
                                  </a:cubicBezTo>
                                  <a:cubicBezTo>
                                    <a:pt x="623" y="736"/>
                                    <a:pt x="592" y="751"/>
                                    <a:pt x="578" y="758"/>
                                  </a:cubicBezTo>
                                  <a:cubicBezTo>
                                    <a:pt x="543" y="775"/>
                                    <a:pt x="507" y="785"/>
                                    <a:pt x="470" y="791"/>
                                  </a:cubicBezTo>
                                  <a:cubicBezTo>
                                    <a:pt x="453" y="792"/>
                                    <a:pt x="435" y="793"/>
                                    <a:pt x="417" y="792"/>
                                  </a:cubicBezTo>
                                  <a:cubicBezTo>
                                    <a:pt x="412" y="791"/>
                                    <a:pt x="406" y="791"/>
                                    <a:pt x="401" y="790"/>
                                  </a:cubicBezTo>
                                  <a:cubicBezTo>
                                    <a:pt x="402" y="788"/>
                                    <a:pt x="402" y="786"/>
                                    <a:pt x="402" y="784"/>
                                  </a:cubicBezTo>
                                  <a:cubicBezTo>
                                    <a:pt x="403" y="775"/>
                                    <a:pt x="398" y="767"/>
                                    <a:pt x="390" y="764"/>
                                  </a:cubicBezTo>
                                  <a:cubicBezTo>
                                    <a:pt x="385" y="759"/>
                                    <a:pt x="378" y="737"/>
                                    <a:pt x="377" y="726"/>
                                  </a:cubicBezTo>
                                  <a:cubicBezTo>
                                    <a:pt x="377" y="720"/>
                                    <a:pt x="378" y="718"/>
                                    <a:pt x="392" y="710"/>
                                  </a:cubicBezTo>
                                  <a:cubicBezTo>
                                    <a:pt x="402" y="703"/>
                                    <a:pt x="415" y="695"/>
                                    <a:pt x="424" y="681"/>
                                  </a:cubicBezTo>
                                  <a:cubicBezTo>
                                    <a:pt x="425" y="680"/>
                                    <a:pt x="426" y="678"/>
                                    <a:pt x="427" y="676"/>
                                  </a:cubicBezTo>
                                  <a:cubicBezTo>
                                    <a:pt x="428" y="674"/>
                                    <a:pt x="430" y="672"/>
                                    <a:pt x="431" y="669"/>
                                  </a:cubicBezTo>
                                  <a:cubicBezTo>
                                    <a:pt x="435" y="659"/>
                                    <a:pt x="436" y="649"/>
                                    <a:pt x="437" y="641"/>
                                  </a:cubicBezTo>
                                  <a:cubicBezTo>
                                    <a:pt x="437" y="638"/>
                                    <a:pt x="437" y="635"/>
                                    <a:pt x="437" y="632"/>
                                  </a:cubicBezTo>
                                  <a:cubicBezTo>
                                    <a:pt x="437" y="632"/>
                                    <a:pt x="437" y="632"/>
                                    <a:pt x="437" y="632"/>
                                  </a:cubicBezTo>
                                  <a:cubicBezTo>
                                    <a:pt x="441" y="631"/>
                                    <a:pt x="445" y="630"/>
                                    <a:pt x="450" y="628"/>
                                  </a:cubicBezTo>
                                  <a:cubicBezTo>
                                    <a:pt x="451" y="627"/>
                                    <a:pt x="452" y="627"/>
                                    <a:pt x="452" y="626"/>
                                  </a:cubicBezTo>
                                  <a:cubicBezTo>
                                    <a:pt x="457" y="625"/>
                                    <a:pt x="462" y="623"/>
                                    <a:pt x="466" y="619"/>
                                  </a:cubicBezTo>
                                  <a:cubicBezTo>
                                    <a:pt x="478" y="609"/>
                                    <a:pt x="481" y="597"/>
                                    <a:pt x="483" y="588"/>
                                  </a:cubicBezTo>
                                  <a:cubicBezTo>
                                    <a:pt x="483" y="588"/>
                                    <a:pt x="483" y="588"/>
                                    <a:pt x="483" y="588"/>
                                  </a:cubicBezTo>
                                  <a:cubicBezTo>
                                    <a:pt x="485" y="581"/>
                                    <a:pt x="487" y="574"/>
                                    <a:pt x="488" y="568"/>
                                  </a:cubicBezTo>
                                  <a:cubicBezTo>
                                    <a:pt x="489" y="562"/>
                                    <a:pt x="490" y="557"/>
                                    <a:pt x="491" y="553"/>
                                  </a:cubicBezTo>
                                  <a:cubicBezTo>
                                    <a:pt x="498" y="545"/>
                                    <a:pt x="506" y="534"/>
                                    <a:pt x="504" y="520"/>
                                  </a:cubicBezTo>
                                  <a:cubicBezTo>
                                    <a:pt x="500" y="498"/>
                                    <a:pt x="484" y="487"/>
                                    <a:pt x="469" y="481"/>
                                  </a:cubicBezTo>
                                  <a:cubicBezTo>
                                    <a:pt x="459" y="477"/>
                                    <a:pt x="451" y="476"/>
                                    <a:pt x="444" y="475"/>
                                  </a:cubicBezTo>
                                  <a:cubicBezTo>
                                    <a:pt x="443" y="475"/>
                                    <a:pt x="443" y="475"/>
                                    <a:pt x="443" y="475"/>
                                  </a:cubicBezTo>
                                  <a:cubicBezTo>
                                    <a:pt x="441" y="474"/>
                                    <a:pt x="439" y="474"/>
                                    <a:pt x="437" y="473"/>
                                  </a:cubicBezTo>
                                  <a:cubicBezTo>
                                    <a:pt x="435" y="473"/>
                                    <a:pt x="432" y="472"/>
                                    <a:pt x="430" y="472"/>
                                  </a:cubicBezTo>
                                  <a:cubicBezTo>
                                    <a:pt x="424" y="470"/>
                                    <a:pt x="421" y="467"/>
                                    <a:pt x="418" y="461"/>
                                  </a:cubicBezTo>
                                  <a:cubicBezTo>
                                    <a:pt x="417" y="457"/>
                                    <a:pt x="415" y="453"/>
                                    <a:pt x="411" y="448"/>
                                  </a:cubicBezTo>
                                  <a:cubicBezTo>
                                    <a:pt x="410" y="447"/>
                                    <a:pt x="409" y="446"/>
                                    <a:pt x="408" y="445"/>
                                  </a:cubicBezTo>
                                  <a:cubicBezTo>
                                    <a:pt x="404" y="440"/>
                                    <a:pt x="399" y="434"/>
                                    <a:pt x="391" y="430"/>
                                  </a:cubicBezTo>
                                  <a:cubicBezTo>
                                    <a:pt x="388" y="428"/>
                                    <a:pt x="385" y="426"/>
                                    <a:pt x="381" y="424"/>
                                  </a:cubicBezTo>
                                  <a:cubicBezTo>
                                    <a:pt x="352" y="405"/>
                                    <a:pt x="311" y="389"/>
                                    <a:pt x="284" y="393"/>
                                  </a:cubicBezTo>
                                  <a:cubicBezTo>
                                    <a:pt x="273" y="394"/>
                                    <a:pt x="265" y="400"/>
                                    <a:pt x="259" y="404"/>
                                  </a:cubicBezTo>
                                  <a:cubicBezTo>
                                    <a:pt x="257" y="406"/>
                                    <a:pt x="255" y="407"/>
                                    <a:pt x="253" y="408"/>
                                  </a:cubicBezTo>
                                  <a:cubicBezTo>
                                    <a:pt x="252" y="408"/>
                                    <a:pt x="250" y="409"/>
                                    <a:pt x="249" y="409"/>
                                  </a:cubicBezTo>
                                  <a:cubicBezTo>
                                    <a:pt x="248" y="402"/>
                                    <a:pt x="247" y="394"/>
                                    <a:pt x="241" y="385"/>
                                  </a:cubicBezTo>
                                  <a:cubicBezTo>
                                    <a:pt x="238" y="380"/>
                                    <a:pt x="234" y="377"/>
                                    <a:pt x="230" y="374"/>
                                  </a:cubicBezTo>
                                  <a:cubicBezTo>
                                    <a:pt x="231" y="371"/>
                                    <a:pt x="231" y="366"/>
                                    <a:pt x="230" y="362"/>
                                  </a:cubicBezTo>
                                  <a:cubicBezTo>
                                    <a:pt x="228" y="357"/>
                                    <a:pt x="224" y="350"/>
                                    <a:pt x="215" y="346"/>
                                  </a:cubicBezTo>
                                  <a:cubicBezTo>
                                    <a:pt x="198" y="338"/>
                                    <a:pt x="184" y="349"/>
                                    <a:pt x="176" y="355"/>
                                  </a:cubicBezTo>
                                  <a:cubicBezTo>
                                    <a:pt x="175" y="356"/>
                                    <a:pt x="174" y="357"/>
                                    <a:pt x="173" y="358"/>
                                  </a:cubicBezTo>
                                  <a:cubicBezTo>
                                    <a:pt x="171" y="355"/>
                                    <a:pt x="171" y="354"/>
                                    <a:pt x="175" y="350"/>
                                  </a:cubicBezTo>
                                  <a:cubicBezTo>
                                    <a:pt x="189" y="339"/>
                                    <a:pt x="223" y="335"/>
                                    <a:pt x="234" y="348"/>
                                  </a:cubicBezTo>
                                  <a:cubicBezTo>
                                    <a:pt x="239" y="353"/>
                                    <a:pt x="246" y="356"/>
                                    <a:pt x="253" y="354"/>
                                  </a:cubicBezTo>
                                  <a:cubicBezTo>
                                    <a:pt x="260" y="353"/>
                                    <a:pt x="266" y="348"/>
                                    <a:pt x="268" y="341"/>
                                  </a:cubicBezTo>
                                  <a:cubicBezTo>
                                    <a:pt x="280" y="309"/>
                                    <a:pt x="312" y="281"/>
                                    <a:pt x="342" y="257"/>
                                  </a:cubicBezTo>
                                  <a:cubicBezTo>
                                    <a:pt x="349" y="253"/>
                                    <a:pt x="354" y="247"/>
                                    <a:pt x="360" y="241"/>
                                  </a:cubicBezTo>
                                  <a:cubicBezTo>
                                    <a:pt x="365" y="236"/>
                                    <a:pt x="370" y="231"/>
                                    <a:pt x="375" y="228"/>
                                  </a:cubicBezTo>
                                  <a:cubicBezTo>
                                    <a:pt x="376" y="227"/>
                                    <a:pt x="378" y="226"/>
                                    <a:pt x="378" y="226"/>
                                  </a:cubicBezTo>
                                  <a:cubicBezTo>
                                    <a:pt x="379" y="226"/>
                                    <a:pt x="380" y="226"/>
                                    <a:pt x="380" y="226"/>
                                  </a:cubicBezTo>
                                  <a:cubicBezTo>
                                    <a:pt x="384" y="227"/>
                                    <a:pt x="391" y="228"/>
                                    <a:pt x="400" y="227"/>
                                  </a:cubicBezTo>
                                  <a:cubicBezTo>
                                    <a:pt x="420" y="224"/>
                                    <a:pt x="437" y="212"/>
                                    <a:pt x="441" y="194"/>
                                  </a:cubicBezTo>
                                  <a:cubicBezTo>
                                    <a:pt x="445" y="178"/>
                                    <a:pt x="439" y="161"/>
                                    <a:pt x="425" y="150"/>
                                  </a:cubicBezTo>
                                  <a:cubicBezTo>
                                    <a:pt x="447" y="138"/>
                                    <a:pt x="448" y="119"/>
                                    <a:pt x="448" y="112"/>
                                  </a:cubicBezTo>
                                  <a:cubicBezTo>
                                    <a:pt x="446" y="90"/>
                                    <a:pt x="423" y="70"/>
                                    <a:pt x="393" y="66"/>
                                  </a:cubicBezTo>
                                  <a:cubicBezTo>
                                    <a:pt x="373" y="64"/>
                                    <a:pt x="360" y="73"/>
                                    <a:pt x="352" y="80"/>
                                  </a:cubicBezTo>
                                  <a:cubicBezTo>
                                    <a:pt x="348" y="76"/>
                                    <a:pt x="337" y="64"/>
                                    <a:pt x="322" y="66"/>
                                  </a:cubicBezTo>
                                  <a:cubicBezTo>
                                    <a:pt x="312" y="67"/>
                                    <a:pt x="305" y="73"/>
                                    <a:pt x="301" y="79"/>
                                  </a:cubicBezTo>
                                  <a:cubicBezTo>
                                    <a:pt x="296" y="77"/>
                                    <a:pt x="291" y="76"/>
                                    <a:pt x="285" y="77"/>
                                  </a:cubicBezTo>
                                  <a:cubicBezTo>
                                    <a:pt x="284" y="77"/>
                                    <a:pt x="282" y="76"/>
                                    <a:pt x="280" y="75"/>
                                  </a:cubicBezTo>
                                  <a:cubicBezTo>
                                    <a:pt x="381" y="37"/>
                                    <a:pt x="484" y="39"/>
                                    <a:pt x="573" y="83"/>
                                  </a:cubicBezTo>
                                  <a:cubicBezTo>
                                    <a:pt x="576" y="84"/>
                                    <a:pt x="576" y="84"/>
                                    <a:pt x="576" y="84"/>
                                  </a:cubicBezTo>
                                  <a:cubicBezTo>
                                    <a:pt x="597" y="95"/>
                                    <a:pt x="624" y="108"/>
                                    <a:pt x="641" y="123"/>
                                  </a:cubicBezTo>
                                  <a:cubicBezTo>
                                    <a:pt x="639" y="126"/>
                                    <a:pt x="636" y="129"/>
                                    <a:pt x="634" y="133"/>
                                  </a:cubicBezTo>
                                  <a:cubicBezTo>
                                    <a:pt x="631" y="139"/>
                                    <a:pt x="629" y="145"/>
                                    <a:pt x="628" y="151"/>
                                  </a:cubicBezTo>
                                  <a:cubicBezTo>
                                    <a:pt x="625" y="149"/>
                                    <a:pt x="623" y="148"/>
                                    <a:pt x="620" y="146"/>
                                  </a:cubicBezTo>
                                  <a:cubicBezTo>
                                    <a:pt x="610" y="141"/>
                                    <a:pt x="603" y="141"/>
                                    <a:pt x="597" y="143"/>
                                  </a:cubicBezTo>
                                  <a:cubicBezTo>
                                    <a:pt x="583" y="147"/>
                                    <a:pt x="574" y="158"/>
                                    <a:pt x="573" y="173"/>
                                  </a:cubicBezTo>
                                  <a:cubicBezTo>
                                    <a:pt x="571" y="176"/>
                                    <a:pt x="571" y="180"/>
                                    <a:pt x="572" y="184"/>
                                  </a:cubicBezTo>
                                  <a:cubicBezTo>
                                    <a:pt x="572" y="187"/>
                                    <a:pt x="574" y="189"/>
                                    <a:pt x="575" y="192"/>
                                  </a:cubicBezTo>
                                  <a:cubicBezTo>
                                    <a:pt x="579" y="201"/>
                                    <a:pt x="584" y="210"/>
                                    <a:pt x="591" y="218"/>
                                  </a:cubicBezTo>
                                  <a:cubicBezTo>
                                    <a:pt x="591" y="218"/>
                                    <a:pt x="591" y="219"/>
                                    <a:pt x="591" y="220"/>
                                  </a:cubicBezTo>
                                  <a:cubicBezTo>
                                    <a:pt x="581" y="220"/>
                                    <a:pt x="560" y="220"/>
                                    <a:pt x="555" y="253"/>
                                  </a:cubicBezTo>
                                  <a:cubicBezTo>
                                    <a:pt x="554" y="266"/>
                                    <a:pt x="556" y="276"/>
                                    <a:pt x="561" y="282"/>
                                  </a:cubicBezTo>
                                  <a:close/>
                                  <a:moveTo>
                                    <a:pt x="50" y="497"/>
                                  </a:moveTo>
                                  <a:cubicBezTo>
                                    <a:pt x="50" y="497"/>
                                    <a:pt x="50" y="497"/>
                                    <a:pt x="50" y="497"/>
                                  </a:cubicBezTo>
                                  <a:cubicBezTo>
                                    <a:pt x="41" y="454"/>
                                    <a:pt x="39" y="410"/>
                                    <a:pt x="46" y="366"/>
                                  </a:cubicBezTo>
                                  <a:cubicBezTo>
                                    <a:pt x="46" y="363"/>
                                    <a:pt x="47" y="359"/>
                                    <a:pt x="47" y="354"/>
                                  </a:cubicBezTo>
                                  <a:cubicBezTo>
                                    <a:pt x="48" y="348"/>
                                    <a:pt x="49" y="337"/>
                                    <a:pt x="51" y="327"/>
                                  </a:cubicBezTo>
                                  <a:cubicBezTo>
                                    <a:pt x="51" y="326"/>
                                    <a:pt x="51" y="326"/>
                                    <a:pt x="51" y="325"/>
                                  </a:cubicBezTo>
                                  <a:cubicBezTo>
                                    <a:pt x="52" y="326"/>
                                    <a:pt x="52" y="327"/>
                                    <a:pt x="52" y="329"/>
                                  </a:cubicBezTo>
                                  <a:cubicBezTo>
                                    <a:pt x="54" y="342"/>
                                    <a:pt x="58" y="372"/>
                                    <a:pt x="92" y="375"/>
                                  </a:cubicBezTo>
                                  <a:cubicBezTo>
                                    <a:pt x="93" y="375"/>
                                    <a:pt x="93" y="375"/>
                                    <a:pt x="94" y="375"/>
                                  </a:cubicBezTo>
                                  <a:cubicBezTo>
                                    <a:pt x="95" y="380"/>
                                    <a:pt x="96" y="385"/>
                                    <a:pt x="100" y="390"/>
                                  </a:cubicBezTo>
                                  <a:cubicBezTo>
                                    <a:pt x="112" y="407"/>
                                    <a:pt x="125" y="408"/>
                                    <a:pt x="134" y="410"/>
                                  </a:cubicBezTo>
                                  <a:cubicBezTo>
                                    <a:pt x="137" y="410"/>
                                    <a:pt x="139" y="410"/>
                                    <a:pt x="141" y="411"/>
                                  </a:cubicBezTo>
                                  <a:cubicBezTo>
                                    <a:pt x="161" y="416"/>
                                    <a:pt x="175" y="426"/>
                                    <a:pt x="191" y="437"/>
                                  </a:cubicBezTo>
                                  <a:cubicBezTo>
                                    <a:pt x="200" y="442"/>
                                    <a:pt x="209" y="448"/>
                                    <a:pt x="219" y="454"/>
                                  </a:cubicBezTo>
                                  <a:cubicBezTo>
                                    <a:pt x="223" y="456"/>
                                    <a:pt x="226" y="457"/>
                                    <a:pt x="230" y="459"/>
                                  </a:cubicBezTo>
                                  <a:cubicBezTo>
                                    <a:pt x="229" y="460"/>
                                    <a:pt x="229" y="461"/>
                                    <a:pt x="229" y="461"/>
                                  </a:cubicBezTo>
                                  <a:cubicBezTo>
                                    <a:pt x="228" y="462"/>
                                    <a:pt x="227" y="463"/>
                                    <a:pt x="227" y="464"/>
                                  </a:cubicBezTo>
                                  <a:cubicBezTo>
                                    <a:pt x="220" y="474"/>
                                    <a:pt x="212" y="484"/>
                                    <a:pt x="211" y="497"/>
                                  </a:cubicBezTo>
                                  <a:cubicBezTo>
                                    <a:pt x="210" y="521"/>
                                    <a:pt x="225" y="542"/>
                                    <a:pt x="238" y="557"/>
                                  </a:cubicBezTo>
                                  <a:cubicBezTo>
                                    <a:pt x="241" y="562"/>
                                    <a:pt x="245" y="567"/>
                                    <a:pt x="249" y="571"/>
                                  </a:cubicBezTo>
                                  <a:cubicBezTo>
                                    <a:pt x="254" y="577"/>
                                    <a:pt x="262" y="582"/>
                                    <a:pt x="268" y="585"/>
                                  </a:cubicBezTo>
                                  <a:cubicBezTo>
                                    <a:pt x="271" y="588"/>
                                    <a:pt x="277" y="591"/>
                                    <a:pt x="279" y="593"/>
                                  </a:cubicBezTo>
                                  <a:cubicBezTo>
                                    <a:pt x="279" y="593"/>
                                    <a:pt x="279" y="593"/>
                                    <a:pt x="279" y="593"/>
                                  </a:cubicBezTo>
                                  <a:cubicBezTo>
                                    <a:pt x="279" y="593"/>
                                    <a:pt x="279" y="594"/>
                                    <a:pt x="279" y="594"/>
                                  </a:cubicBezTo>
                                  <a:cubicBezTo>
                                    <a:pt x="282" y="601"/>
                                    <a:pt x="281" y="618"/>
                                    <a:pt x="281" y="628"/>
                                  </a:cubicBezTo>
                                  <a:cubicBezTo>
                                    <a:pt x="281" y="639"/>
                                    <a:pt x="281" y="649"/>
                                    <a:pt x="282" y="657"/>
                                  </a:cubicBezTo>
                                  <a:cubicBezTo>
                                    <a:pt x="283" y="667"/>
                                    <a:pt x="285" y="677"/>
                                    <a:pt x="287" y="688"/>
                                  </a:cubicBezTo>
                                  <a:cubicBezTo>
                                    <a:pt x="287" y="688"/>
                                    <a:pt x="287" y="689"/>
                                    <a:pt x="287" y="690"/>
                                  </a:cubicBezTo>
                                  <a:cubicBezTo>
                                    <a:pt x="289" y="703"/>
                                    <a:pt x="291" y="717"/>
                                    <a:pt x="295" y="731"/>
                                  </a:cubicBezTo>
                                  <a:cubicBezTo>
                                    <a:pt x="296" y="739"/>
                                    <a:pt x="299" y="747"/>
                                    <a:pt x="302" y="754"/>
                                  </a:cubicBezTo>
                                  <a:cubicBezTo>
                                    <a:pt x="303" y="757"/>
                                    <a:pt x="305" y="761"/>
                                    <a:pt x="307" y="765"/>
                                  </a:cubicBezTo>
                                  <a:cubicBezTo>
                                    <a:pt x="308" y="767"/>
                                    <a:pt x="310" y="769"/>
                                    <a:pt x="311" y="772"/>
                                  </a:cubicBezTo>
                                  <a:cubicBezTo>
                                    <a:pt x="179" y="729"/>
                                    <a:pt x="80" y="627"/>
                                    <a:pt x="50" y="499"/>
                                  </a:cubicBezTo>
                                  <a:cubicBezTo>
                                    <a:pt x="50" y="498"/>
                                    <a:pt x="50" y="497"/>
                                    <a:pt x="50" y="497"/>
                                  </a:cubicBezTo>
                                  <a:close/>
                                  <a:moveTo>
                                    <a:pt x="134" y="368"/>
                                  </a:moveTo>
                                  <a:cubicBezTo>
                                    <a:pt x="134" y="368"/>
                                    <a:pt x="134" y="368"/>
                                    <a:pt x="134" y="369"/>
                                  </a:cubicBezTo>
                                  <a:cubicBezTo>
                                    <a:pt x="134" y="369"/>
                                    <a:pt x="134" y="368"/>
                                    <a:pt x="134" y="368"/>
                                  </a:cubicBezTo>
                                  <a:cubicBezTo>
                                    <a:pt x="134" y="368"/>
                                    <a:pt x="134" y="368"/>
                                    <a:pt x="134" y="368"/>
                                  </a:cubicBezTo>
                                  <a:close/>
                                  <a:moveTo>
                                    <a:pt x="396" y="502"/>
                                  </a:moveTo>
                                  <a:cubicBezTo>
                                    <a:pt x="405" y="509"/>
                                    <a:pt x="414" y="510"/>
                                    <a:pt x="422" y="511"/>
                                  </a:cubicBezTo>
                                  <a:cubicBezTo>
                                    <a:pt x="422" y="511"/>
                                    <a:pt x="423" y="511"/>
                                    <a:pt x="423" y="512"/>
                                  </a:cubicBezTo>
                                  <a:cubicBezTo>
                                    <a:pt x="428" y="513"/>
                                    <a:pt x="432" y="513"/>
                                    <a:pt x="436" y="514"/>
                                  </a:cubicBezTo>
                                  <a:cubicBezTo>
                                    <a:pt x="437" y="514"/>
                                    <a:pt x="437" y="514"/>
                                    <a:pt x="438" y="514"/>
                                  </a:cubicBezTo>
                                  <a:cubicBezTo>
                                    <a:pt x="444" y="516"/>
                                    <a:pt x="449" y="517"/>
                                    <a:pt x="453" y="518"/>
                                  </a:cubicBezTo>
                                  <a:cubicBezTo>
                                    <a:pt x="454" y="518"/>
                                    <a:pt x="454" y="519"/>
                                    <a:pt x="455" y="519"/>
                                  </a:cubicBezTo>
                                  <a:cubicBezTo>
                                    <a:pt x="457" y="521"/>
                                    <a:pt x="459" y="522"/>
                                    <a:pt x="460" y="523"/>
                                  </a:cubicBezTo>
                                  <a:cubicBezTo>
                                    <a:pt x="460" y="523"/>
                                    <a:pt x="459" y="524"/>
                                    <a:pt x="459" y="525"/>
                                  </a:cubicBezTo>
                                  <a:cubicBezTo>
                                    <a:pt x="458" y="527"/>
                                    <a:pt x="457" y="530"/>
                                    <a:pt x="456" y="533"/>
                                  </a:cubicBezTo>
                                  <a:cubicBezTo>
                                    <a:pt x="453" y="537"/>
                                    <a:pt x="450" y="541"/>
                                    <a:pt x="448" y="546"/>
                                  </a:cubicBezTo>
                                  <a:cubicBezTo>
                                    <a:pt x="445" y="554"/>
                                    <a:pt x="445" y="562"/>
                                    <a:pt x="445" y="568"/>
                                  </a:cubicBezTo>
                                  <a:cubicBezTo>
                                    <a:pt x="445" y="571"/>
                                    <a:pt x="445" y="575"/>
                                    <a:pt x="444" y="577"/>
                                  </a:cubicBezTo>
                                  <a:cubicBezTo>
                                    <a:pt x="444" y="577"/>
                                    <a:pt x="444" y="577"/>
                                    <a:pt x="444" y="577"/>
                                  </a:cubicBezTo>
                                  <a:cubicBezTo>
                                    <a:pt x="443" y="582"/>
                                    <a:pt x="441" y="585"/>
                                    <a:pt x="438" y="588"/>
                                  </a:cubicBezTo>
                                  <a:cubicBezTo>
                                    <a:pt x="438" y="588"/>
                                    <a:pt x="437" y="588"/>
                                    <a:pt x="437" y="588"/>
                                  </a:cubicBezTo>
                                  <a:cubicBezTo>
                                    <a:pt x="431" y="588"/>
                                    <a:pt x="421" y="589"/>
                                    <a:pt x="413" y="596"/>
                                  </a:cubicBezTo>
                                  <a:cubicBezTo>
                                    <a:pt x="404" y="603"/>
                                    <a:pt x="400" y="613"/>
                                    <a:pt x="399" y="622"/>
                                  </a:cubicBezTo>
                                  <a:cubicBezTo>
                                    <a:pt x="396" y="629"/>
                                    <a:pt x="395" y="636"/>
                                    <a:pt x="395" y="643"/>
                                  </a:cubicBezTo>
                                  <a:cubicBezTo>
                                    <a:pt x="394" y="649"/>
                                    <a:pt x="394" y="653"/>
                                    <a:pt x="392" y="657"/>
                                  </a:cubicBezTo>
                                  <a:cubicBezTo>
                                    <a:pt x="388" y="663"/>
                                    <a:pt x="383" y="666"/>
                                    <a:pt x="374" y="671"/>
                                  </a:cubicBezTo>
                                  <a:cubicBezTo>
                                    <a:pt x="366" y="676"/>
                                    <a:pt x="357" y="681"/>
                                    <a:pt x="349" y="690"/>
                                  </a:cubicBezTo>
                                  <a:cubicBezTo>
                                    <a:pt x="339" y="701"/>
                                    <a:pt x="336" y="718"/>
                                    <a:pt x="337" y="734"/>
                                  </a:cubicBezTo>
                                  <a:cubicBezTo>
                                    <a:pt x="336" y="729"/>
                                    <a:pt x="334" y="724"/>
                                    <a:pt x="333" y="718"/>
                                  </a:cubicBezTo>
                                  <a:cubicBezTo>
                                    <a:pt x="332" y="711"/>
                                    <a:pt x="330" y="704"/>
                                    <a:pt x="329" y="698"/>
                                  </a:cubicBezTo>
                                  <a:cubicBezTo>
                                    <a:pt x="328" y="692"/>
                                    <a:pt x="327" y="687"/>
                                    <a:pt x="326" y="681"/>
                                  </a:cubicBezTo>
                                  <a:cubicBezTo>
                                    <a:pt x="326" y="676"/>
                                    <a:pt x="325" y="670"/>
                                    <a:pt x="324" y="665"/>
                                  </a:cubicBezTo>
                                  <a:cubicBezTo>
                                    <a:pt x="323" y="660"/>
                                    <a:pt x="323" y="648"/>
                                    <a:pt x="323" y="637"/>
                                  </a:cubicBezTo>
                                  <a:cubicBezTo>
                                    <a:pt x="322" y="613"/>
                                    <a:pt x="322" y="594"/>
                                    <a:pt x="317" y="581"/>
                                  </a:cubicBezTo>
                                  <a:cubicBezTo>
                                    <a:pt x="317" y="580"/>
                                    <a:pt x="317" y="580"/>
                                    <a:pt x="317" y="580"/>
                                  </a:cubicBezTo>
                                  <a:cubicBezTo>
                                    <a:pt x="316" y="579"/>
                                    <a:pt x="316" y="579"/>
                                    <a:pt x="316" y="578"/>
                                  </a:cubicBezTo>
                                  <a:cubicBezTo>
                                    <a:pt x="316" y="578"/>
                                    <a:pt x="316" y="577"/>
                                    <a:pt x="315" y="577"/>
                                  </a:cubicBezTo>
                                  <a:cubicBezTo>
                                    <a:pt x="315" y="576"/>
                                    <a:pt x="315" y="576"/>
                                    <a:pt x="314" y="575"/>
                                  </a:cubicBezTo>
                                  <a:cubicBezTo>
                                    <a:pt x="314" y="575"/>
                                    <a:pt x="314" y="574"/>
                                    <a:pt x="314" y="574"/>
                                  </a:cubicBezTo>
                                  <a:cubicBezTo>
                                    <a:pt x="314" y="573"/>
                                    <a:pt x="313" y="572"/>
                                    <a:pt x="313" y="572"/>
                                  </a:cubicBezTo>
                                  <a:cubicBezTo>
                                    <a:pt x="313" y="572"/>
                                    <a:pt x="313" y="571"/>
                                    <a:pt x="312" y="571"/>
                                  </a:cubicBezTo>
                                  <a:cubicBezTo>
                                    <a:pt x="312" y="571"/>
                                    <a:pt x="312" y="571"/>
                                    <a:pt x="312" y="571"/>
                                  </a:cubicBezTo>
                                  <a:cubicBezTo>
                                    <a:pt x="312" y="571"/>
                                    <a:pt x="312" y="571"/>
                                    <a:pt x="312" y="571"/>
                                  </a:cubicBezTo>
                                  <a:cubicBezTo>
                                    <a:pt x="312" y="571"/>
                                    <a:pt x="312" y="571"/>
                                    <a:pt x="312" y="571"/>
                                  </a:cubicBezTo>
                                  <a:cubicBezTo>
                                    <a:pt x="306" y="561"/>
                                    <a:pt x="296" y="555"/>
                                    <a:pt x="287" y="548"/>
                                  </a:cubicBezTo>
                                  <a:cubicBezTo>
                                    <a:pt x="281" y="544"/>
                                    <a:pt x="275" y="540"/>
                                    <a:pt x="272" y="536"/>
                                  </a:cubicBezTo>
                                  <a:cubicBezTo>
                                    <a:pt x="270" y="534"/>
                                    <a:pt x="270" y="534"/>
                                    <a:pt x="270" y="534"/>
                                  </a:cubicBezTo>
                                  <a:cubicBezTo>
                                    <a:pt x="270" y="534"/>
                                    <a:pt x="270" y="533"/>
                                    <a:pt x="270" y="533"/>
                                  </a:cubicBezTo>
                                  <a:cubicBezTo>
                                    <a:pt x="269" y="532"/>
                                    <a:pt x="268" y="530"/>
                                    <a:pt x="267" y="528"/>
                                  </a:cubicBezTo>
                                  <a:cubicBezTo>
                                    <a:pt x="265" y="526"/>
                                    <a:pt x="264" y="524"/>
                                    <a:pt x="263" y="522"/>
                                  </a:cubicBezTo>
                                  <a:cubicBezTo>
                                    <a:pt x="252" y="506"/>
                                    <a:pt x="253" y="505"/>
                                    <a:pt x="259" y="493"/>
                                  </a:cubicBezTo>
                                  <a:cubicBezTo>
                                    <a:pt x="260" y="489"/>
                                    <a:pt x="262" y="485"/>
                                    <a:pt x="264" y="480"/>
                                  </a:cubicBezTo>
                                  <a:cubicBezTo>
                                    <a:pt x="271" y="470"/>
                                    <a:pt x="277" y="458"/>
                                    <a:pt x="274" y="445"/>
                                  </a:cubicBezTo>
                                  <a:cubicBezTo>
                                    <a:pt x="274" y="445"/>
                                    <a:pt x="273" y="444"/>
                                    <a:pt x="273" y="444"/>
                                  </a:cubicBezTo>
                                  <a:cubicBezTo>
                                    <a:pt x="274" y="444"/>
                                    <a:pt x="274" y="443"/>
                                    <a:pt x="275" y="443"/>
                                  </a:cubicBezTo>
                                  <a:cubicBezTo>
                                    <a:pt x="281" y="441"/>
                                    <a:pt x="286" y="438"/>
                                    <a:pt x="290" y="435"/>
                                  </a:cubicBezTo>
                                  <a:cubicBezTo>
                                    <a:pt x="290" y="435"/>
                                    <a:pt x="291" y="435"/>
                                    <a:pt x="291" y="435"/>
                                  </a:cubicBezTo>
                                  <a:cubicBezTo>
                                    <a:pt x="304" y="435"/>
                                    <a:pt x="323" y="440"/>
                                    <a:pt x="333" y="444"/>
                                  </a:cubicBezTo>
                                  <a:cubicBezTo>
                                    <a:pt x="344" y="449"/>
                                    <a:pt x="354" y="454"/>
                                    <a:pt x="361" y="458"/>
                                  </a:cubicBezTo>
                                  <a:cubicBezTo>
                                    <a:pt x="368" y="463"/>
                                    <a:pt x="373" y="467"/>
                                    <a:pt x="377" y="470"/>
                                  </a:cubicBezTo>
                                  <a:cubicBezTo>
                                    <a:pt x="378" y="472"/>
                                    <a:pt x="379" y="474"/>
                                    <a:pt x="380" y="476"/>
                                  </a:cubicBezTo>
                                  <a:cubicBezTo>
                                    <a:pt x="381" y="482"/>
                                    <a:pt x="383" y="492"/>
                                    <a:pt x="396" y="502"/>
                                  </a:cubicBezTo>
                                  <a:close/>
                                  <a:moveTo>
                                    <a:pt x="319" y="154"/>
                                  </a:moveTo>
                                  <a:cubicBezTo>
                                    <a:pt x="322" y="154"/>
                                    <a:pt x="324" y="153"/>
                                    <a:pt x="326" y="153"/>
                                  </a:cubicBezTo>
                                  <a:cubicBezTo>
                                    <a:pt x="325" y="154"/>
                                    <a:pt x="325" y="154"/>
                                    <a:pt x="325" y="155"/>
                                  </a:cubicBezTo>
                                  <a:cubicBezTo>
                                    <a:pt x="324" y="156"/>
                                    <a:pt x="320" y="160"/>
                                    <a:pt x="317" y="162"/>
                                  </a:cubicBezTo>
                                  <a:cubicBezTo>
                                    <a:pt x="316" y="163"/>
                                    <a:pt x="315" y="164"/>
                                    <a:pt x="314" y="165"/>
                                  </a:cubicBezTo>
                                  <a:cubicBezTo>
                                    <a:pt x="312" y="164"/>
                                    <a:pt x="311" y="163"/>
                                    <a:pt x="310" y="162"/>
                                  </a:cubicBezTo>
                                  <a:cubicBezTo>
                                    <a:pt x="308" y="160"/>
                                    <a:pt x="305" y="158"/>
                                    <a:pt x="303" y="157"/>
                                  </a:cubicBezTo>
                                  <a:cubicBezTo>
                                    <a:pt x="307" y="156"/>
                                    <a:pt x="312" y="155"/>
                                    <a:pt x="319" y="154"/>
                                  </a:cubicBezTo>
                                  <a:close/>
                                  <a:moveTo>
                                    <a:pt x="686" y="155"/>
                                  </a:moveTo>
                                  <a:cubicBezTo>
                                    <a:pt x="681" y="152"/>
                                    <a:pt x="676" y="150"/>
                                    <a:pt x="672" y="149"/>
                                  </a:cubicBezTo>
                                  <a:cubicBezTo>
                                    <a:pt x="673" y="149"/>
                                    <a:pt x="674" y="149"/>
                                    <a:pt x="674" y="148"/>
                                  </a:cubicBezTo>
                                  <a:cubicBezTo>
                                    <a:pt x="675" y="148"/>
                                    <a:pt x="676" y="147"/>
                                    <a:pt x="677" y="147"/>
                                  </a:cubicBezTo>
                                  <a:cubicBezTo>
                                    <a:pt x="680" y="149"/>
                                    <a:pt x="683" y="152"/>
                                    <a:pt x="686" y="155"/>
                                  </a:cubicBezTo>
                                  <a:close/>
                                  <a:moveTo>
                                    <a:pt x="186" y="119"/>
                                  </a:moveTo>
                                  <a:cubicBezTo>
                                    <a:pt x="188" y="120"/>
                                    <a:pt x="190" y="120"/>
                                    <a:pt x="191" y="121"/>
                                  </a:cubicBezTo>
                                  <a:cubicBezTo>
                                    <a:pt x="199" y="125"/>
                                    <a:pt x="212" y="130"/>
                                    <a:pt x="224" y="130"/>
                                  </a:cubicBezTo>
                                  <a:cubicBezTo>
                                    <a:pt x="234" y="130"/>
                                    <a:pt x="245" y="127"/>
                                    <a:pt x="252" y="115"/>
                                  </a:cubicBezTo>
                                  <a:cubicBezTo>
                                    <a:pt x="252" y="115"/>
                                    <a:pt x="252" y="115"/>
                                    <a:pt x="252" y="115"/>
                                  </a:cubicBezTo>
                                  <a:cubicBezTo>
                                    <a:pt x="253" y="114"/>
                                    <a:pt x="253" y="113"/>
                                    <a:pt x="254" y="112"/>
                                  </a:cubicBezTo>
                                  <a:cubicBezTo>
                                    <a:pt x="254" y="115"/>
                                    <a:pt x="255" y="118"/>
                                    <a:pt x="256" y="120"/>
                                  </a:cubicBezTo>
                                  <a:cubicBezTo>
                                    <a:pt x="258" y="125"/>
                                    <a:pt x="261" y="129"/>
                                    <a:pt x="265" y="132"/>
                                  </a:cubicBezTo>
                                  <a:cubicBezTo>
                                    <a:pt x="261" y="135"/>
                                    <a:pt x="258" y="139"/>
                                    <a:pt x="255" y="143"/>
                                  </a:cubicBezTo>
                                  <a:cubicBezTo>
                                    <a:pt x="250" y="152"/>
                                    <a:pt x="250" y="163"/>
                                    <a:pt x="255" y="174"/>
                                  </a:cubicBezTo>
                                  <a:cubicBezTo>
                                    <a:pt x="262" y="191"/>
                                    <a:pt x="278" y="193"/>
                                    <a:pt x="285" y="194"/>
                                  </a:cubicBezTo>
                                  <a:cubicBezTo>
                                    <a:pt x="285" y="194"/>
                                    <a:pt x="285" y="194"/>
                                    <a:pt x="285" y="194"/>
                                  </a:cubicBezTo>
                                  <a:cubicBezTo>
                                    <a:pt x="285" y="194"/>
                                    <a:pt x="285" y="195"/>
                                    <a:pt x="285" y="195"/>
                                  </a:cubicBezTo>
                                  <a:cubicBezTo>
                                    <a:pt x="288" y="202"/>
                                    <a:pt x="292" y="214"/>
                                    <a:pt x="307" y="220"/>
                                  </a:cubicBezTo>
                                  <a:cubicBezTo>
                                    <a:pt x="309" y="221"/>
                                    <a:pt x="312" y="221"/>
                                    <a:pt x="314" y="221"/>
                                  </a:cubicBezTo>
                                  <a:cubicBezTo>
                                    <a:pt x="319" y="221"/>
                                    <a:pt x="323" y="219"/>
                                    <a:pt x="327" y="217"/>
                                  </a:cubicBezTo>
                                  <a:cubicBezTo>
                                    <a:pt x="332" y="213"/>
                                    <a:pt x="335" y="207"/>
                                    <a:pt x="334" y="200"/>
                                  </a:cubicBezTo>
                                  <a:cubicBezTo>
                                    <a:pt x="336" y="198"/>
                                    <a:pt x="340" y="195"/>
                                    <a:pt x="343" y="193"/>
                                  </a:cubicBezTo>
                                  <a:cubicBezTo>
                                    <a:pt x="349" y="188"/>
                                    <a:pt x="355" y="182"/>
                                    <a:pt x="360" y="175"/>
                                  </a:cubicBezTo>
                                  <a:cubicBezTo>
                                    <a:pt x="363" y="171"/>
                                    <a:pt x="364" y="166"/>
                                    <a:pt x="365" y="163"/>
                                  </a:cubicBezTo>
                                  <a:cubicBezTo>
                                    <a:pt x="375" y="183"/>
                                    <a:pt x="392" y="181"/>
                                    <a:pt x="397" y="180"/>
                                  </a:cubicBezTo>
                                  <a:cubicBezTo>
                                    <a:pt x="398" y="180"/>
                                    <a:pt x="398" y="180"/>
                                    <a:pt x="398" y="180"/>
                                  </a:cubicBezTo>
                                  <a:cubicBezTo>
                                    <a:pt x="401" y="182"/>
                                    <a:pt x="402" y="184"/>
                                    <a:pt x="402" y="184"/>
                                  </a:cubicBezTo>
                                  <a:cubicBezTo>
                                    <a:pt x="402" y="185"/>
                                    <a:pt x="400" y="187"/>
                                    <a:pt x="395" y="187"/>
                                  </a:cubicBezTo>
                                  <a:cubicBezTo>
                                    <a:pt x="391" y="187"/>
                                    <a:pt x="389" y="187"/>
                                    <a:pt x="386" y="187"/>
                                  </a:cubicBezTo>
                                  <a:cubicBezTo>
                                    <a:pt x="376" y="185"/>
                                    <a:pt x="367" y="185"/>
                                    <a:pt x="351" y="196"/>
                                  </a:cubicBezTo>
                                  <a:cubicBezTo>
                                    <a:pt x="345" y="201"/>
                                    <a:pt x="338" y="207"/>
                                    <a:pt x="332" y="213"/>
                                  </a:cubicBezTo>
                                  <a:cubicBezTo>
                                    <a:pt x="327" y="218"/>
                                    <a:pt x="322" y="222"/>
                                    <a:pt x="318" y="226"/>
                                  </a:cubicBezTo>
                                  <a:cubicBezTo>
                                    <a:pt x="289" y="248"/>
                                    <a:pt x="259" y="274"/>
                                    <a:pt x="241" y="306"/>
                                  </a:cubicBezTo>
                                  <a:cubicBezTo>
                                    <a:pt x="211" y="294"/>
                                    <a:pt x="171" y="301"/>
                                    <a:pt x="149" y="320"/>
                                  </a:cubicBezTo>
                                  <a:cubicBezTo>
                                    <a:pt x="139" y="328"/>
                                    <a:pt x="134" y="338"/>
                                    <a:pt x="132" y="348"/>
                                  </a:cubicBezTo>
                                  <a:cubicBezTo>
                                    <a:pt x="131" y="345"/>
                                    <a:pt x="130" y="342"/>
                                    <a:pt x="128" y="339"/>
                                  </a:cubicBezTo>
                                  <a:cubicBezTo>
                                    <a:pt x="122" y="332"/>
                                    <a:pt x="112" y="319"/>
                                    <a:pt x="97" y="322"/>
                                  </a:cubicBezTo>
                                  <a:cubicBezTo>
                                    <a:pt x="95" y="323"/>
                                    <a:pt x="93" y="323"/>
                                    <a:pt x="92" y="324"/>
                                  </a:cubicBezTo>
                                  <a:cubicBezTo>
                                    <a:pt x="92" y="324"/>
                                    <a:pt x="92" y="324"/>
                                    <a:pt x="92" y="323"/>
                                  </a:cubicBezTo>
                                  <a:cubicBezTo>
                                    <a:pt x="91" y="318"/>
                                    <a:pt x="90" y="312"/>
                                    <a:pt x="88" y="307"/>
                                  </a:cubicBezTo>
                                  <a:cubicBezTo>
                                    <a:pt x="88" y="305"/>
                                    <a:pt x="88" y="304"/>
                                    <a:pt x="87" y="303"/>
                                  </a:cubicBezTo>
                                  <a:cubicBezTo>
                                    <a:pt x="85" y="294"/>
                                    <a:pt x="81" y="280"/>
                                    <a:pt x="69" y="273"/>
                                  </a:cubicBezTo>
                                  <a:cubicBezTo>
                                    <a:pt x="94" y="212"/>
                                    <a:pt x="135" y="159"/>
                                    <a:pt x="186" y="119"/>
                                  </a:cubicBezTo>
                                  <a:close/>
                                  <a:moveTo>
                                    <a:pt x="724" y="634"/>
                                  </a:moveTo>
                                  <a:cubicBezTo>
                                    <a:pt x="721" y="627"/>
                                    <a:pt x="718" y="620"/>
                                    <a:pt x="715" y="614"/>
                                  </a:cubicBezTo>
                                  <a:cubicBezTo>
                                    <a:pt x="709" y="600"/>
                                    <a:pt x="703" y="587"/>
                                    <a:pt x="703" y="576"/>
                                  </a:cubicBezTo>
                                  <a:cubicBezTo>
                                    <a:pt x="703" y="572"/>
                                    <a:pt x="704" y="568"/>
                                    <a:pt x="706" y="563"/>
                                  </a:cubicBezTo>
                                  <a:cubicBezTo>
                                    <a:pt x="708" y="555"/>
                                    <a:pt x="711" y="544"/>
                                    <a:pt x="710" y="532"/>
                                  </a:cubicBezTo>
                                  <a:cubicBezTo>
                                    <a:pt x="708" y="520"/>
                                    <a:pt x="702" y="510"/>
                                    <a:pt x="698" y="503"/>
                                  </a:cubicBezTo>
                                  <a:cubicBezTo>
                                    <a:pt x="695" y="499"/>
                                    <a:pt x="693" y="496"/>
                                    <a:pt x="692" y="493"/>
                                  </a:cubicBezTo>
                                  <a:cubicBezTo>
                                    <a:pt x="692" y="491"/>
                                    <a:pt x="692" y="486"/>
                                    <a:pt x="692" y="482"/>
                                  </a:cubicBezTo>
                                  <a:cubicBezTo>
                                    <a:pt x="691" y="469"/>
                                    <a:pt x="691" y="458"/>
                                    <a:pt x="685" y="450"/>
                                  </a:cubicBezTo>
                                  <a:cubicBezTo>
                                    <a:pt x="666" y="422"/>
                                    <a:pt x="632" y="427"/>
                                    <a:pt x="605" y="430"/>
                                  </a:cubicBezTo>
                                  <a:cubicBezTo>
                                    <a:pt x="591" y="432"/>
                                    <a:pt x="575" y="434"/>
                                    <a:pt x="569" y="430"/>
                                  </a:cubicBezTo>
                                  <a:cubicBezTo>
                                    <a:pt x="560" y="426"/>
                                    <a:pt x="552" y="412"/>
                                    <a:pt x="548" y="396"/>
                                  </a:cubicBezTo>
                                  <a:cubicBezTo>
                                    <a:pt x="543" y="377"/>
                                    <a:pt x="545" y="361"/>
                                    <a:pt x="549" y="354"/>
                                  </a:cubicBezTo>
                                  <a:cubicBezTo>
                                    <a:pt x="551" y="353"/>
                                    <a:pt x="555" y="351"/>
                                    <a:pt x="558" y="350"/>
                                  </a:cubicBezTo>
                                  <a:cubicBezTo>
                                    <a:pt x="565" y="346"/>
                                    <a:pt x="575" y="341"/>
                                    <a:pt x="582" y="331"/>
                                  </a:cubicBezTo>
                                  <a:cubicBezTo>
                                    <a:pt x="588" y="322"/>
                                    <a:pt x="590" y="315"/>
                                    <a:pt x="592" y="310"/>
                                  </a:cubicBezTo>
                                  <a:cubicBezTo>
                                    <a:pt x="592" y="309"/>
                                    <a:pt x="592" y="309"/>
                                    <a:pt x="592" y="308"/>
                                  </a:cubicBezTo>
                                  <a:cubicBezTo>
                                    <a:pt x="593" y="308"/>
                                    <a:pt x="595" y="307"/>
                                    <a:pt x="598" y="306"/>
                                  </a:cubicBezTo>
                                  <a:cubicBezTo>
                                    <a:pt x="604" y="305"/>
                                    <a:pt x="609" y="304"/>
                                    <a:pt x="613" y="304"/>
                                  </a:cubicBezTo>
                                  <a:cubicBezTo>
                                    <a:pt x="613" y="304"/>
                                    <a:pt x="613" y="304"/>
                                    <a:pt x="614" y="304"/>
                                  </a:cubicBezTo>
                                  <a:cubicBezTo>
                                    <a:pt x="615" y="304"/>
                                    <a:pt x="617" y="304"/>
                                    <a:pt x="618" y="304"/>
                                  </a:cubicBezTo>
                                  <a:cubicBezTo>
                                    <a:pt x="626" y="304"/>
                                    <a:pt x="633" y="301"/>
                                    <a:pt x="639" y="299"/>
                                  </a:cubicBezTo>
                                  <a:cubicBezTo>
                                    <a:pt x="642" y="298"/>
                                    <a:pt x="647" y="296"/>
                                    <a:pt x="649" y="296"/>
                                  </a:cubicBezTo>
                                  <a:cubicBezTo>
                                    <a:pt x="650" y="296"/>
                                    <a:pt x="650" y="296"/>
                                    <a:pt x="651" y="296"/>
                                  </a:cubicBezTo>
                                  <a:cubicBezTo>
                                    <a:pt x="653" y="300"/>
                                    <a:pt x="657" y="307"/>
                                    <a:pt x="665" y="314"/>
                                  </a:cubicBezTo>
                                  <a:cubicBezTo>
                                    <a:pt x="684" y="330"/>
                                    <a:pt x="708" y="327"/>
                                    <a:pt x="727" y="325"/>
                                  </a:cubicBezTo>
                                  <a:cubicBezTo>
                                    <a:pt x="736" y="324"/>
                                    <a:pt x="745" y="323"/>
                                    <a:pt x="751" y="324"/>
                                  </a:cubicBezTo>
                                  <a:cubicBezTo>
                                    <a:pt x="752" y="324"/>
                                    <a:pt x="754" y="325"/>
                                    <a:pt x="755" y="326"/>
                                  </a:cubicBezTo>
                                  <a:cubicBezTo>
                                    <a:pt x="759" y="329"/>
                                    <a:pt x="769" y="335"/>
                                    <a:pt x="780" y="335"/>
                                  </a:cubicBezTo>
                                  <a:cubicBezTo>
                                    <a:pt x="781" y="335"/>
                                    <a:pt x="782" y="335"/>
                                    <a:pt x="783" y="335"/>
                                  </a:cubicBezTo>
                                  <a:cubicBezTo>
                                    <a:pt x="788" y="361"/>
                                    <a:pt x="792" y="388"/>
                                    <a:pt x="792" y="416"/>
                                  </a:cubicBezTo>
                                  <a:cubicBezTo>
                                    <a:pt x="792" y="494"/>
                                    <a:pt x="768" y="571"/>
                                    <a:pt x="724" y="634"/>
                                  </a:cubicBezTo>
                                  <a:close/>
                                </a:path>
                              </a:pathLst>
                            </a:custGeom>
                            <a:solidFill>
                              <a:schemeClr val="bg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653722C6" id="Freeform 36" o:spid="_x0000_s1026" style="position:absolute;margin-left:0;margin-top:590.5pt;width:24.4pt;height:24.5pt;z-index:2516613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32,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" path="m416,c227,,66,128,17,301v-2,5,-4,11,-5,17c5,349,,382,,416v,,,,,c,446,4,476,10,505v,,,,1,1c11,506,11,506,11,506v10,47,28,92,54,134c142,764,278,834,418,834v19,,38,-1,57,-4c547,823,615,795,674,748v11,-9,21,-18,30,-27c785,641,832,530,832,416,832,187,645,,416,xm690,210v-8,2,-14,6,-18,12c663,220,654,220,644,223v3,-2,5,-5,6,-7c653,214,659,212,663,210v22,-9,35,-15,36,-30c700,175,699,171,697,167v18,20,33,42,46,65c743,232,742,232,741,232v-4,1,-8,3,-11,6c720,222,708,207,690,210xm716,286v-12,1,-21,1,-26,-3c688,281,687,280,686,277v-1,-1,-2,-3,-3,-5c684,272,685,271,686,271v5,-1,10,-4,12,-9c699,263,699,263,699,264v6,8,11,16,17,22xm561,282v-4,5,-6,10,-8,17c552,302,552,305,549,308v-1,2,-6,4,-9,6c532,318,522,323,516,332v-11,18,-14,45,-7,73c516,433,531,455,550,465v17,10,39,7,60,5c626,468,644,465,651,471v,3,,9,1,12c652,492,652,499,654,505v3,8,6,14,10,19c667,529,669,534,670,537v1,4,-1,8,-3,15c665,558,663,566,663,575v-1,20,8,39,16,56c690,655,694,667,687,679v-3,4,-7,9,-11,13c674,694,672,697,669,699v-6,5,-12,11,-18,16c623,736,592,751,578,758v-35,17,-71,27,-108,33c453,792,435,793,417,792v-5,-1,-11,-1,-16,-2c402,788,402,786,402,784v1,-9,-4,-17,-12,-20c385,759,378,737,377,726v,-6,1,-8,15,-16c402,703,415,695,424,681v1,-1,2,-3,3,-5c428,674,430,672,431,669v4,-10,5,-20,6,-28c437,638,437,635,437,632v,,,,,c441,631,445,630,450,628v1,-1,2,-1,2,-2c457,625,462,623,466,619v12,-10,15,-22,17,-31c483,588,483,588,483,588v2,-7,4,-14,5,-20c489,562,490,557,491,553v7,-8,15,-19,13,-33c500,498,484,487,469,481v-10,-4,-18,-5,-25,-6c443,475,443,475,443,475v-2,-1,-4,-1,-6,-2c435,473,432,472,430,472v-6,-2,-9,-5,-12,-11c417,457,415,453,411,448v-1,-1,-2,-2,-3,-3c404,440,399,434,391,430v-3,-2,-6,-4,-10,-6c352,405,311,389,284,393v-11,1,-19,7,-25,11c257,406,255,407,253,408v-1,,-3,1,-4,1c248,402,247,394,241,385v-3,-5,-7,-8,-11,-11c231,371,231,366,230,362v-2,-5,-6,-12,-15,-16c198,338,184,349,176,355v-1,1,-2,2,-3,3c171,355,171,354,175,350v14,-11,48,-15,59,-2c239,353,246,356,253,354v7,-1,13,-6,15,-13c280,309,312,281,342,257v7,-4,12,-10,18,-16c365,236,370,231,375,228v1,-1,3,-2,3,-2c379,226,380,226,380,226v4,1,11,2,20,1c420,224,437,212,441,194v4,-16,-2,-33,-16,-44c447,138,448,119,448,112,446,90,423,70,393,66v-20,-2,-33,7,-41,14c348,76,337,64,322,66v-10,1,-17,7,-21,13c296,77,291,76,285,77v-1,,-3,-1,-5,-2c381,37,484,39,573,83v3,1,3,1,3,1c597,95,624,108,641,123v-2,3,-5,6,-7,10c631,139,629,145,628,151v-3,-2,-5,-3,-8,-5c610,141,603,141,597,143v-14,4,-23,15,-24,30c571,176,571,180,572,184v,3,2,5,3,8c579,201,584,210,591,218v,,,1,,2c581,220,560,220,555,253v-1,13,1,23,6,29xm50,497v,,,,,c41,454,39,410,46,366v,-3,1,-7,1,-12c48,348,49,337,51,327v,-1,,-1,,-2c52,326,52,327,52,329v2,13,6,43,40,46c93,375,93,375,94,375v1,5,2,10,6,15c112,407,125,408,134,410v3,,5,,7,1c161,416,175,426,191,437v9,5,18,11,28,17c223,456,226,457,230,459v-1,1,-1,2,-1,2c228,462,227,463,227,464v-7,10,-15,20,-16,33c210,521,225,542,238,557v3,5,7,10,11,14c254,577,262,582,268,585v3,3,9,6,11,8c279,593,279,593,279,593v,,,1,,1c282,601,281,618,281,628v,11,,21,1,29c283,667,285,677,287,688v,,,1,,2c289,703,291,717,295,731v1,8,4,16,7,23c303,757,305,761,307,765v1,2,3,4,4,7c179,729,80,627,50,499v,-1,,-2,,-2xm134,368v,,,,,1c134,369,134,368,134,368v,,,,,xm396,502v9,7,18,8,26,9c422,511,423,511,423,512v5,1,9,1,13,2c437,514,437,514,438,514v6,2,11,3,15,4c454,518,454,519,455,519v2,2,4,3,5,4c460,523,459,524,459,525v-1,2,-2,5,-3,8c453,537,450,541,448,546v-3,8,-3,16,-3,22c445,571,445,575,444,577v,,,,,c443,582,441,585,438,588v,,-1,,-1,c431,588,421,589,413,596v-9,7,-13,17,-14,26c396,629,395,636,395,643v-1,6,-1,10,-3,14c388,663,383,666,374,671v-8,5,-17,10,-25,19c339,701,336,718,337,734v-1,-5,-3,-10,-4,-16c332,711,330,704,329,698v-1,-6,-2,-11,-3,-17c326,676,325,670,324,665v-1,-5,-1,-17,-1,-28c322,613,322,594,317,581v,-1,,-1,,-1c316,579,316,579,316,578v,,,-1,-1,-1c315,576,315,576,314,575v,,,-1,,-1c314,573,313,572,313,572v,,,-1,-1,-1c312,571,312,571,312,571v,,,,,c312,571,312,571,312,571v-6,-10,-16,-16,-25,-23c281,544,275,540,272,536v-2,-2,-2,-2,-2,-2c270,534,270,533,270,533v-1,-1,-2,-3,-3,-5c265,526,264,524,263,522v-11,-16,-10,-17,-4,-29c260,489,262,485,264,480v7,-10,13,-22,10,-35c274,445,273,444,273,444v1,,1,-1,2,-1c281,441,286,438,290,435v,,1,,1,c304,435,323,440,333,444v11,5,21,10,28,14c368,463,373,467,377,470v1,2,2,4,3,6c381,482,383,492,396,502xm319,154v3,,5,-1,7,-1c325,154,325,154,325,155v-1,1,-5,5,-8,7c316,163,315,164,314,165v-2,-1,-3,-2,-4,-3c308,160,305,158,303,157v4,-1,9,-2,16,-3xm686,155v-5,-3,-10,-5,-14,-6c673,149,674,149,674,148v1,,2,-1,3,-1c680,149,683,152,686,155xm186,119v2,1,4,1,5,2c199,125,212,130,224,130v10,,21,-3,28,-15c252,115,252,115,252,115v1,-1,1,-2,2,-3c254,115,255,118,256,120v2,5,5,9,9,12c261,135,258,139,255,143v-5,9,-5,20,,31c262,191,278,193,285,194v,,,,,c285,194,285,195,285,195v3,7,7,19,22,25c309,221,312,221,314,221v5,,9,-2,13,-4c332,213,335,207,334,200v2,-2,6,-5,9,-7c349,188,355,182,360,175v3,-4,4,-9,5,-12c375,183,392,181,397,180v1,,1,,1,c401,182,402,184,402,184v,1,-2,3,-7,3c391,187,389,187,386,187v-10,-2,-19,-2,-35,9c345,201,338,207,332,213v-5,5,-10,9,-14,13c289,248,259,274,241,306v-30,-12,-70,-5,-92,14c139,328,134,338,132,348v-1,-3,-2,-6,-4,-9c122,332,112,319,97,322v-2,1,-4,1,-5,2c92,324,92,324,92,323v-1,-5,-2,-11,-4,-16c88,305,88,304,87,303,85,294,81,280,69,273,94,212,135,159,186,119xm724,634v-3,-7,-6,-14,-9,-20c709,600,703,587,703,576v,-4,1,-8,3,-13c708,555,711,544,710,532v-2,-12,-8,-22,-12,-29c695,499,693,496,692,493v,-2,,-7,,-11c691,469,691,458,685,450,666,422,632,427,605,430v-14,2,-30,4,-36,c560,426,552,412,548,396v-5,-19,-3,-35,1,-42c551,353,555,351,558,350v7,-4,17,-9,24,-19c588,322,590,315,592,310v,-1,,-1,,-2c593,308,595,307,598,306v6,-1,11,-2,15,-2c613,304,613,304,614,304v1,,3,,4,c626,304,633,301,639,299v3,-1,8,-3,10,-3c650,296,650,296,651,296v2,4,6,11,14,18c684,330,708,327,727,325v9,-1,18,-2,24,-1c752,324,754,325,755,326v4,3,14,9,25,9c781,335,782,335,783,335v5,26,9,53,9,81c792,494,768,571,724,634xe" fillcolor="white [3214]" stroked="f">
                    <v:path arrowok="t" o:connecttype="custom" o:connectlocs="0,155202;155685,311150;154940,0;246936,78347;271890,88793;254385,101478;208946,105209;189578,151098;243584,188406;252895,235414;215277,282796;145256,285034;160527,249592;168348,233549;182874,206314;162761,176468;145629,160425;92741,152590;65552,132444;99817,127221;141532,84316;146374,24623;104287,27981;233900,56335;214160,71632;18623,185422;18995,121251;49909,152963;85291,171991;99817,218253;105031,245115;114343,285407;49909,137667;157547,191018;171328,195122;165369,215268;148608,232057;125516,273842;120302,237653;116950,214522;116205,213030;100562,198852;102052,166021;124026,165648;118812,57455;115460,60439;251033,55216;83429,48501;98700,49247;106149,72751;127751,72005;149726,68647;118440,84316;36128,120132;25699,101851;262951,210045;255130,167887;207828,130579;228313,113417;242466,110432;290513,124982" o:connectangles="0,0,0,0,0,0,0,0,0,0,0,0,0,0,0,0,0,0,0,0,0,0,0,0,0,0,0,0,0,0,0,0,0,0,0,0,0,0,0,0,0,0,0,0,0,0,0,0,0,0,0,0,0,0,0,0,0,0,0,0,0"/>
                    <o:lock v:ext="edit" verticies="t"/>
                  </v:shape>
                </w:pict>
              </mc:Fallback>
            </mc:AlternateContent>
          </w:r>
          <w:r w:rsidRPr="00885288">
            <w:rPr>
              <w:noProof/>
            </w:rPr>
            <mc:AlternateContent>
              <mc:Choice Requires="wps">
                <w:drawing>
                  <wp:anchor distT="0" distB="0" distL="114300" distR="114300" simplePos="0" relativeHeight="251660301" behindDoc="0" locked="0" layoutInCell="1" allowOverlap="1" wp14:anchorId="6ED0C459" wp14:editId="32290889">
                    <wp:simplePos x="0" y="0"/>
                    <wp:positionH relativeFrom="column">
                      <wp:posOffset>382905</wp:posOffset>
                    </wp:positionH>
                    <wp:positionV relativeFrom="paragraph">
                      <wp:posOffset>7474780</wp:posOffset>
                    </wp:positionV>
                    <wp:extent cx="2618105" cy="377825"/>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2618105" cy="377825"/>
                            </a:xfrm>
                            <a:prstGeom prst="rect">
                              <a:avLst/>
                            </a:prstGeom>
                            <a:noFill/>
                            <a:ln w="6350">
                              <a:noFill/>
                            </a:ln>
                          </wps:spPr>
                          <wps:txbx>
                            <w:txbxContent>
                              <w:p w14:paraId="4AAAB4C1" w14:textId="77777777" w:rsidR="00885288" w:rsidRPr="00FE6324" w:rsidRDefault="00885288" w:rsidP="00885288">
                                <w:pPr>
                                  <w:rPr>
                                    <w:color w:val="FFFFFF" w:themeColor="background1"/>
                                    <w:lang w:val="en-GB" w:eastAsia="en-GB"/>
                                  </w:rPr>
                                </w:pPr>
                                <w:r w:rsidRPr="00FE6324">
                                  <w:rPr>
                                    <w:color w:val="FFFFFF" w:themeColor="background1"/>
                                    <w:lang w:val="en-GB" w:eastAsia="en-GB"/>
                                  </w:rPr>
                                  <w:t xml:space="preserve">The future of digital finance can start here. </w:t>
                                </w:r>
                                <w:r>
                                  <w:rPr>
                                    <w:color w:val="FFFFFF" w:themeColor="background1"/>
                                    <w:lang w:val="en-GB" w:eastAsia="en-GB"/>
                                  </w:rPr>
                                  <w:br/>
                                </w:r>
                                <w:r w:rsidRPr="00FE6324">
                                  <w:rPr>
                                    <w:color w:val="FFFFFF" w:themeColor="background1"/>
                                    <w:lang w:val="en-GB" w:eastAsia="en-GB"/>
                                  </w:rPr>
                                  <w:t xml:space="preserve">Consider our planet before printing.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D0C459" id="_x0000_t202" coordsize="21600,21600" o:spt="202" path="m,l,21600r21600,l21600,xe">
                    <v:stroke joinstyle="miter"/>
                    <v:path gradientshapeok="t" o:connecttype="rect"/>
                  </v:shapetype>
                  <v:shape id="Text Box 4" o:spid="_x0000_s1026" type="#_x0000_t202" style="position:absolute;margin-left:30.15pt;margin-top:588.55pt;width:206.15pt;height:29.75pt;z-index:251660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" filled="f" stroked="f" strokeweight=".5pt">
                    <v:textbox>
                      <w:txbxContent>
                        <w:p w14:paraId="4AAAB4C1" w14:textId="77777777" w:rsidR="00885288" w:rsidRPr="00FE6324" w:rsidRDefault="00885288" w:rsidP="00885288">
                          <w:pPr>
                            <w:rPr>
                              <w:color w:val="FFFFFF" w:themeColor="background1"/>
                              <w:lang w:val="en-GB" w:eastAsia="en-GB"/>
                            </w:rPr>
                          </w:pPr>
                          <w:r w:rsidRPr="00FE6324">
                            <w:rPr>
                              <w:color w:val="FFFFFF" w:themeColor="background1"/>
                              <w:lang w:val="en-GB" w:eastAsia="en-GB"/>
                            </w:rPr>
                            <w:t xml:space="preserve">The future of digital finance can start here. </w:t>
                          </w:r>
                          <w:r>
                            <w:rPr>
                              <w:color w:val="FFFFFF" w:themeColor="background1"/>
                              <w:lang w:val="en-GB" w:eastAsia="en-GB"/>
                            </w:rPr>
                            <w:br/>
                          </w:r>
                          <w:r w:rsidRPr="00FE6324">
                            <w:rPr>
                              <w:color w:val="FFFFFF" w:themeColor="background1"/>
                              <w:lang w:val="en-GB" w:eastAsia="en-GB"/>
                            </w:rPr>
                            <w:t xml:space="preserve">Consider our planet before printing. </w:t>
                          </w:r>
                        </w:p>
                      </w:txbxContent>
                    </v:textbox>
                    <w10:wrap type="square"/>
                  </v:shape>
                </w:pict>
              </mc:Fallback>
            </mc:AlternateContent>
          </w:r>
        </w:p>
      </w:sdtContent>
    </w:sdt>
    <w:sectPr w:rsidR="00632017" w:rsidRPr="00AC5F95" w:rsidSect="00753ACB">
      <w:footerReference w:type="default" r:id="rId21"/>
      <w:pgSz w:w="11906" w:h="16838" w:code="9"/>
      <w:pgMar w:top="1138" w:right="1138" w:bottom="864" w:left="936" w:header="562" w:footer="56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20D48" w14:textId="77777777" w:rsidR="00803C0C" w:rsidRDefault="00803C0C" w:rsidP="00555870">
      <w:r>
        <w:separator/>
      </w:r>
    </w:p>
  </w:endnote>
  <w:endnote w:type="continuationSeparator" w:id="0">
    <w:p w14:paraId="5D115842" w14:textId="77777777" w:rsidR="00803C0C" w:rsidRDefault="00803C0C" w:rsidP="00555870">
      <w:r>
        <w:continuationSeparator/>
      </w:r>
    </w:p>
  </w:endnote>
  <w:endnote w:type="continuationNotice" w:id="1">
    <w:p w14:paraId="5FF82C36" w14:textId="77777777" w:rsidR="00803C0C" w:rsidRDefault="00803C0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2878756"/>
      <w:docPartObj>
        <w:docPartGallery w:val="Page Numbers (Bottom of Page)"/>
        <w:docPartUnique/>
      </w:docPartObj>
    </w:sdtPr>
    <w:sdtContent>
      <w:p w14:paraId="216A7328" w14:textId="77777777" w:rsidR="00CD780E" w:rsidRDefault="00CD780E" w:rsidP="00AA4CD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BF6015">
          <w:rPr>
            <w:rStyle w:val="PageNumber"/>
            <w:noProof/>
          </w:rPr>
          <w:t>5</w:t>
        </w:r>
        <w:r>
          <w:rPr>
            <w:rStyle w:val="PageNumber"/>
          </w:rPr>
          <w:fldChar w:fldCharType="end"/>
        </w:r>
      </w:p>
    </w:sdtContent>
  </w:sdt>
  <w:p w14:paraId="0BD095C8" w14:textId="77777777" w:rsidR="005D08B8" w:rsidRPr="005D08B8" w:rsidRDefault="005D08B8" w:rsidP="00CD780E">
    <w:pPr>
      <w:ind w:right="360"/>
      <w:rPr>
        <w:color w:val="414141" w:themeColor="text2"/>
        <w:sz w:val="16"/>
        <w:szCs w:val="16"/>
      </w:rPr>
    </w:pPr>
    <w:r w:rsidRPr="008A3497">
      <w:rPr>
        <w:b/>
        <w:color w:val="414141" w:themeColor="text2"/>
        <w:sz w:val="16"/>
        <w:szCs w:val="16"/>
      </w:rPr>
      <w:t>©</w:t>
    </w:r>
    <w:r>
      <w:rPr>
        <w:b/>
        <w:color w:val="414141" w:themeColor="text2"/>
        <w:sz w:val="16"/>
        <w:szCs w:val="16"/>
      </w:rPr>
      <w:t xml:space="preserve"> </w:t>
    </w:r>
    <w:r w:rsidR="00BF6015">
      <w:rPr>
        <w:b/>
        <w:color w:val="414141" w:themeColor="text2"/>
        <w:sz w:val="16"/>
        <w:szCs w:val="16"/>
      </w:rPr>
      <w:t>Finastra</w:t>
    </w:r>
    <w:r w:rsidR="00BF6015" w:rsidRPr="005D08B8">
      <w:rPr>
        <w:color w:val="414141" w:themeColor="text2"/>
        <w:sz w:val="16"/>
        <w:szCs w:val="16"/>
      </w:rPr>
      <w:t xml:space="preserve"> |</w:t>
    </w:r>
    <w:r w:rsidRPr="005D08B8">
      <w:rPr>
        <w:color w:val="414141" w:themeColor="text2"/>
        <w:sz w:val="16"/>
        <w:szCs w:val="16"/>
      </w:rPr>
      <w:t xml:space="preserve">  </w:t>
    </w:r>
    <w:r w:rsidRPr="00874CB6">
      <w:rPr>
        <w:color w:val="414141" w:themeColor="text2"/>
        <w:sz w:val="16"/>
        <w:szCs w:val="16"/>
      </w:rPr>
      <w:fldChar w:fldCharType="begin"/>
    </w:r>
    <w:r w:rsidRPr="00874CB6">
      <w:rPr>
        <w:color w:val="414141" w:themeColor="text2"/>
        <w:sz w:val="16"/>
        <w:szCs w:val="16"/>
      </w:rPr>
      <w:instrText xml:space="preserve"> DATE \@ "dd MMMM yyyy" </w:instrText>
    </w:r>
    <w:r w:rsidRPr="00874CB6">
      <w:rPr>
        <w:color w:val="414141" w:themeColor="text2"/>
        <w:sz w:val="16"/>
        <w:szCs w:val="16"/>
      </w:rPr>
      <w:fldChar w:fldCharType="separate"/>
    </w:r>
    <w:r w:rsidR="00DC7CEC">
      <w:rPr>
        <w:noProof/>
        <w:color w:val="414141" w:themeColor="text2"/>
        <w:sz w:val="16"/>
        <w:szCs w:val="16"/>
      </w:rPr>
      <w:t>13 May 2026</w:t>
    </w:r>
    <w:r w:rsidRPr="00874CB6">
      <w:rPr>
        <w:color w:val="414141" w:themeColor="text2"/>
        <w:sz w:val="16"/>
        <w:szCs w:val="16"/>
      </w:rPr>
      <w:fldChar w:fldCharType="end"/>
    </w:r>
    <w:r w:rsidRPr="00874CB6">
      <w:rPr>
        <w:color w:val="414141" w:themeColor="text2"/>
        <w:sz w:val="16"/>
        <w:szCs w:val="16"/>
      </w:rPr>
      <w:t xml:space="preserve">  |  </w:t>
    </w:r>
    <w:r w:rsidRPr="00874CB6">
      <w:rPr>
        <w:color w:val="414141" w:themeColor="text2"/>
        <w:sz w:val="16"/>
        <w:szCs w:val="16"/>
      </w:rPr>
      <w:fldChar w:fldCharType="begin"/>
    </w:r>
    <w:r w:rsidRPr="00874CB6">
      <w:rPr>
        <w:color w:val="414141" w:themeColor="text2"/>
        <w:sz w:val="16"/>
        <w:szCs w:val="16"/>
      </w:rPr>
      <w:instrText xml:space="preserve"> STYLEREF  "Finastra Cover Family/Product name"  \* MERGEFORMAT </w:instrText>
    </w:r>
    <w:r w:rsidRPr="00874CB6">
      <w:rPr>
        <w:color w:val="414141" w:themeColor="text2"/>
        <w:sz w:val="16"/>
        <w:szCs w:val="16"/>
      </w:rPr>
      <w:fldChar w:fldCharType="separate"/>
    </w:r>
    <w:r w:rsidR="00DC7CEC">
      <w:rPr>
        <w:b/>
        <w:bCs/>
        <w:noProof/>
        <w:color w:val="414141" w:themeColor="text2"/>
        <w:sz w:val="16"/>
        <w:szCs w:val="16"/>
      </w:rPr>
      <w:t>Error! Use the Home tab to apply Finastra Cover Family/Product name to the text that you want to appear here.</w:t>
    </w:r>
    <w:r w:rsidRPr="00874CB6">
      <w:rPr>
        <w:color w:val="414141" w:themeColor="text2"/>
        <w:sz w:val="16"/>
        <w:szCs w:val="16"/>
      </w:rPr>
      <w:fldChar w:fldCharType="end"/>
    </w:r>
    <w:r w:rsidRPr="00874CB6">
      <w:rPr>
        <w:color w:val="414141" w:themeColor="text2"/>
        <w:sz w:val="16"/>
        <w:szCs w:val="16"/>
      </w:rPr>
      <w:t xml:space="preserve">  |  </w:t>
    </w:r>
    <w:r w:rsidRPr="00874CB6">
      <w:rPr>
        <w:color w:val="414141" w:themeColor="text2"/>
        <w:sz w:val="16"/>
        <w:szCs w:val="16"/>
      </w:rPr>
      <w:fldChar w:fldCharType="begin"/>
    </w:r>
    <w:r w:rsidRPr="00874CB6">
      <w:rPr>
        <w:color w:val="414141" w:themeColor="text2"/>
        <w:sz w:val="16"/>
        <w:szCs w:val="16"/>
      </w:rPr>
      <w:instrText xml:space="preserve"> STYLEREF  "Finastra Cover Title"  \* MERGEFORMAT </w:instrText>
    </w:r>
    <w:r w:rsidRPr="00874CB6">
      <w:rPr>
        <w:color w:val="414141" w:themeColor="text2"/>
        <w:sz w:val="16"/>
        <w:szCs w:val="16"/>
      </w:rPr>
      <w:fldChar w:fldCharType="separate"/>
    </w:r>
    <w:r w:rsidR="00DC7CEC">
      <w:rPr>
        <w:b/>
        <w:bCs/>
        <w:noProof/>
        <w:color w:val="414141" w:themeColor="text2"/>
        <w:sz w:val="16"/>
        <w:szCs w:val="16"/>
      </w:rPr>
      <w:t>Error! Use the Home tab to apply Finastra Cover Title to the text that you want to appear here.</w:t>
    </w:r>
    <w:r w:rsidRPr="00874CB6">
      <w:rPr>
        <w:color w:val="414141" w:themeColor="text2"/>
        <w:sz w:val="16"/>
        <w:szCs w:val="16"/>
      </w:rPr>
      <w:fldChar w:fldCharType="end"/>
    </w:r>
    <w:r w:rsidRPr="00874CB6">
      <w:rPr>
        <w:color w:val="414141" w:themeColor="text2"/>
        <w:sz w:val="16"/>
        <w:szCs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89184296"/>
      <w:docPartObj>
        <w:docPartGallery w:val="Page Numbers (Bottom of Page)"/>
        <w:docPartUnique/>
      </w:docPartObj>
    </w:sdtPr>
    <w:sdtEndPr>
      <w:rPr>
        <w:rStyle w:val="PageNumber"/>
        <w:rFonts w:cstheme="minorHAnsi"/>
        <w:sz w:val="16"/>
        <w:szCs w:val="16"/>
      </w:rPr>
    </w:sdtEndPr>
    <w:sdtContent>
      <w:p w14:paraId="41F6DF76" w14:textId="77777777" w:rsidR="00CD780E" w:rsidRPr="0040587C" w:rsidRDefault="00CD780E" w:rsidP="00AA4CD2">
        <w:pPr>
          <w:pStyle w:val="Footer"/>
          <w:framePr w:wrap="none" w:vAnchor="text" w:hAnchor="margin" w:xAlign="right" w:y="1"/>
          <w:rPr>
            <w:rStyle w:val="PageNumber"/>
            <w:rFonts w:cstheme="minorHAnsi"/>
            <w:sz w:val="16"/>
            <w:szCs w:val="16"/>
          </w:rPr>
        </w:pPr>
        <w:r w:rsidRPr="0040587C">
          <w:rPr>
            <w:rStyle w:val="PageNumber"/>
            <w:rFonts w:cstheme="minorHAnsi"/>
            <w:sz w:val="16"/>
            <w:szCs w:val="16"/>
          </w:rPr>
          <w:t xml:space="preserve">Page </w:t>
        </w:r>
        <w:r w:rsidRPr="0040587C">
          <w:rPr>
            <w:rStyle w:val="PageNumber"/>
            <w:rFonts w:cstheme="minorHAnsi"/>
            <w:sz w:val="16"/>
            <w:szCs w:val="16"/>
          </w:rPr>
          <w:fldChar w:fldCharType="begin"/>
        </w:r>
        <w:r w:rsidRPr="0040587C">
          <w:rPr>
            <w:rStyle w:val="PageNumber"/>
            <w:rFonts w:cstheme="minorHAnsi"/>
            <w:sz w:val="16"/>
            <w:szCs w:val="16"/>
          </w:rPr>
          <w:instrText xml:space="preserve"> PAGE </w:instrText>
        </w:r>
        <w:r w:rsidRPr="0040587C">
          <w:rPr>
            <w:rStyle w:val="PageNumber"/>
            <w:rFonts w:cstheme="minorHAnsi"/>
            <w:sz w:val="16"/>
            <w:szCs w:val="16"/>
          </w:rPr>
          <w:fldChar w:fldCharType="separate"/>
        </w:r>
        <w:r w:rsidRPr="0040587C">
          <w:rPr>
            <w:rStyle w:val="PageNumber"/>
            <w:rFonts w:cstheme="minorHAnsi"/>
            <w:sz w:val="16"/>
            <w:szCs w:val="16"/>
          </w:rPr>
          <w:t>3</w:t>
        </w:r>
        <w:r w:rsidRPr="0040587C">
          <w:rPr>
            <w:rStyle w:val="PageNumber"/>
            <w:rFonts w:cstheme="minorHAnsi"/>
            <w:sz w:val="16"/>
            <w:szCs w:val="16"/>
          </w:rPr>
          <w:fldChar w:fldCharType="end"/>
        </w:r>
        <w:r w:rsidRPr="0040587C">
          <w:rPr>
            <w:rStyle w:val="PageNumber"/>
            <w:rFonts w:cstheme="minorHAnsi"/>
            <w:sz w:val="16"/>
            <w:szCs w:val="16"/>
          </w:rPr>
          <w:t xml:space="preserve"> of </w:t>
        </w:r>
        <w:r w:rsidRPr="0040587C">
          <w:rPr>
            <w:rStyle w:val="PageNumber"/>
            <w:rFonts w:cstheme="minorHAnsi"/>
            <w:sz w:val="16"/>
            <w:szCs w:val="16"/>
          </w:rPr>
          <w:fldChar w:fldCharType="begin"/>
        </w:r>
        <w:r w:rsidRPr="0040587C">
          <w:rPr>
            <w:rStyle w:val="PageNumber"/>
            <w:rFonts w:cstheme="minorHAnsi"/>
            <w:sz w:val="16"/>
            <w:szCs w:val="16"/>
          </w:rPr>
          <w:instrText xml:space="preserve"> NUMPAGES </w:instrText>
        </w:r>
        <w:r w:rsidRPr="0040587C">
          <w:rPr>
            <w:rStyle w:val="PageNumber"/>
            <w:rFonts w:cstheme="minorHAnsi"/>
            <w:sz w:val="16"/>
            <w:szCs w:val="16"/>
          </w:rPr>
          <w:fldChar w:fldCharType="separate"/>
        </w:r>
        <w:r w:rsidRPr="0040587C">
          <w:rPr>
            <w:rStyle w:val="PageNumber"/>
            <w:rFonts w:cstheme="minorHAnsi"/>
            <w:sz w:val="16"/>
            <w:szCs w:val="16"/>
          </w:rPr>
          <w:t>7</w:t>
        </w:r>
        <w:r w:rsidRPr="0040587C">
          <w:rPr>
            <w:rStyle w:val="PageNumber"/>
            <w:rFonts w:cstheme="minorHAnsi"/>
            <w:sz w:val="16"/>
            <w:szCs w:val="16"/>
          </w:rPr>
          <w:fldChar w:fldCharType="end"/>
        </w:r>
      </w:p>
    </w:sdtContent>
  </w:sdt>
  <w:p w14:paraId="36E77681" w14:textId="3ADA0647" w:rsidR="004759F8" w:rsidRPr="004759F8" w:rsidRDefault="00CD780E" w:rsidP="00CD780E">
    <w:pPr>
      <w:pStyle w:val="Footer"/>
      <w:ind w:right="360"/>
      <w:rPr>
        <w:color w:val="414141" w:themeColor="text2"/>
      </w:rPr>
    </w:pPr>
    <w:r w:rsidRPr="00CD780E">
      <w:rPr>
        <w:b/>
        <w:bCs/>
      </w:rPr>
      <w:t xml:space="preserve">© </w:t>
    </w:r>
    <w:r w:rsidR="004326D8" w:rsidRPr="00CD780E">
      <w:rPr>
        <w:b/>
        <w:bCs/>
      </w:rPr>
      <w:t>Finastra</w:t>
    </w:r>
    <w:r w:rsidR="004326D8" w:rsidRPr="00792D02">
      <w:t xml:space="preserve"> |</w:t>
    </w:r>
    <w:r w:rsidRPr="00792D02">
      <w:t xml:space="preserve"> </w:t>
    </w:r>
    <w:r>
      <w:t xml:space="preserve"> </w:t>
    </w:r>
    <w:fldSimple w:instr=" STYLEREF &quot;Cover title&quot; \* MERGEFORMAT ">
      <w:r w:rsidR="00DC7CEC">
        <w:rPr>
          <w:noProof/>
        </w:rPr>
        <w:t>[Document title goes here and here]</w:t>
      </w:r>
    </w:fldSimple>
    <w:r w:rsidRPr="00792D02">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B121D" w14:textId="77777777" w:rsidR="00803C0C" w:rsidRDefault="00803C0C" w:rsidP="00555870">
      <w:r>
        <w:separator/>
      </w:r>
    </w:p>
  </w:footnote>
  <w:footnote w:type="continuationSeparator" w:id="0">
    <w:p w14:paraId="423AF7CF" w14:textId="77777777" w:rsidR="00803C0C" w:rsidRDefault="00803C0C" w:rsidP="00555870">
      <w:r>
        <w:continuationSeparator/>
      </w:r>
    </w:p>
  </w:footnote>
  <w:footnote w:type="continuationNotice" w:id="1">
    <w:p w14:paraId="4F9C9959" w14:textId="77777777" w:rsidR="00803C0C" w:rsidRDefault="00803C0C">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2D98771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B5C879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9CCBDB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7334EF0C"/>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A6E5D1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934AE40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21CF4EC"/>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1E4CA14"/>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F7E6EDA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E578E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B8DA37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9F7CE6"/>
    <w:multiLevelType w:val="multilevel"/>
    <w:tmpl w:val="BA4ED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040FA9"/>
    <w:multiLevelType w:val="multilevel"/>
    <w:tmpl w:val="0B586EC2"/>
    <w:lvl w:ilvl="0">
      <w:start w:val="1"/>
      <w:numFmt w:val="bullet"/>
      <w:lvlText w:val=""/>
      <w:lvlJc w:val="left"/>
      <w:pPr>
        <w:tabs>
          <w:tab w:val="num" w:pos="170"/>
        </w:tabs>
        <w:ind w:left="170" w:hanging="17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07126813"/>
    <w:multiLevelType w:val="hybridMultilevel"/>
    <w:tmpl w:val="901CEACE"/>
    <w:lvl w:ilvl="0" w:tplc="C0B46F0E">
      <w:start w:val="1"/>
      <w:numFmt w:val="decimal"/>
      <w:lvlText w:val="%1.1.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CF83049"/>
    <w:multiLevelType w:val="multilevel"/>
    <w:tmpl w:val="5B183682"/>
    <w:styleLink w:val="MisysListstyle"/>
    <w:lvl w:ilvl="0">
      <w:start w:val="1"/>
      <w:numFmt w:val="decimal"/>
      <w:lvlText w:val="%1."/>
      <w:lvlJc w:val="left"/>
      <w:pPr>
        <w:ind w:left="360" w:hanging="360"/>
      </w:pPr>
      <w:rPr>
        <w:rFonts w:hint="default"/>
        <w:color w:val="auto"/>
        <w:sz w:val="20"/>
      </w:rPr>
    </w:lvl>
    <w:lvl w:ilvl="1">
      <w:start w:val="1"/>
      <w:numFmt w:val="upperLetter"/>
      <w:lvlText w:val="%2."/>
      <w:lvlJc w:val="left"/>
      <w:pPr>
        <w:ind w:left="720" w:hanging="360"/>
      </w:pPr>
      <w:rPr>
        <w:rFonts w:hint="default"/>
      </w:rPr>
    </w:lvl>
    <w:lvl w:ilvl="2">
      <w:start w:val="1"/>
      <w:numFmt w:val="upp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upperLetter"/>
      <w:lvlText w:val="%5."/>
      <w:lvlJc w:val="left"/>
      <w:pPr>
        <w:ind w:left="1800" w:hanging="360"/>
      </w:pPr>
      <w:rPr>
        <w:rFonts w:hint="default"/>
      </w:rPr>
    </w:lvl>
    <w:lvl w:ilvl="5">
      <w:start w:val="1"/>
      <w:numFmt w:val="upp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upperLetter"/>
      <w:lvlText w:val="%8."/>
      <w:lvlJc w:val="left"/>
      <w:pPr>
        <w:ind w:left="2880" w:hanging="360"/>
      </w:pPr>
      <w:rPr>
        <w:rFonts w:hint="default"/>
      </w:rPr>
    </w:lvl>
    <w:lvl w:ilvl="8">
      <w:start w:val="1"/>
      <w:numFmt w:val="upperRoman"/>
      <w:lvlText w:val="%9."/>
      <w:lvlJc w:val="left"/>
      <w:pPr>
        <w:ind w:left="3240" w:hanging="360"/>
      </w:pPr>
      <w:rPr>
        <w:rFonts w:hint="default"/>
      </w:rPr>
    </w:lvl>
  </w:abstractNum>
  <w:abstractNum w:abstractNumId="15" w15:restartNumberingAfterBreak="0">
    <w:nsid w:val="0D14709F"/>
    <w:multiLevelType w:val="multilevel"/>
    <w:tmpl w:val="2FF672E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0DDB393D"/>
    <w:multiLevelType w:val="hybridMultilevel"/>
    <w:tmpl w:val="4ABA597A"/>
    <w:lvl w:ilvl="0" w:tplc="13C23D66">
      <w:start w:val="1"/>
      <w:numFmt w:val="bullet"/>
      <w:lvlText w:val="•"/>
      <w:lvlJc w:val="left"/>
      <w:pPr>
        <w:tabs>
          <w:tab w:val="num" w:pos="720"/>
        </w:tabs>
        <w:ind w:left="720" w:hanging="360"/>
      </w:pPr>
      <w:rPr>
        <w:rFonts w:ascii="Times New Roman" w:hAnsi="Times New Roman" w:hint="default"/>
      </w:rPr>
    </w:lvl>
    <w:lvl w:ilvl="1" w:tplc="FCF4E5FE" w:tentative="1">
      <w:start w:val="1"/>
      <w:numFmt w:val="bullet"/>
      <w:lvlText w:val="•"/>
      <w:lvlJc w:val="left"/>
      <w:pPr>
        <w:tabs>
          <w:tab w:val="num" w:pos="1440"/>
        </w:tabs>
        <w:ind w:left="1440" w:hanging="360"/>
      </w:pPr>
      <w:rPr>
        <w:rFonts w:ascii="Times New Roman" w:hAnsi="Times New Roman" w:hint="default"/>
      </w:rPr>
    </w:lvl>
    <w:lvl w:ilvl="2" w:tplc="E84EB5AE" w:tentative="1">
      <w:start w:val="1"/>
      <w:numFmt w:val="bullet"/>
      <w:lvlText w:val="•"/>
      <w:lvlJc w:val="left"/>
      <w:pPr>
        <w:tabs>
          <w:tab w:val="num" w:pos="2160"/>
        </w:tabs>
        <w:ind w:left="2160" w:hanging="360"/>
      </w:pPr>
      <w:rPr>
        <w:rFonts w:ascii="Times New Roman" w:hAnsi="Times New Roman" w:hint="default"/>
      </w:rPr>
    </w:lvl>
    <w:lvl w:ilvl="3" w:tplc="5B82267C" w:tentative="1">
      <w:start w:val="1"/>
      <w:numFmt w:val="bullet"/>
      <w:lvlText w:val="•"/>
      <w:lvlJc w:val="left"/>
      <w:pPr>
        <w:tabs>
          <w:tab w:val="num" w:pos="2880"/>
        </w:tabs>
        <w:ind w:left="2880" w:hanging="360"/>
      </w:pPr>
      <w:rPr>
        <w:rFonts w:ascii="Times New Roman" w:hAnsi="Times New Roman" w:hint="default"/>
      </w:rPr>
    </w:lvl>
    <w:lvl w:ilvl="4" w:tplc="D62AB276" w:tentative="1">
      <w:start w:val="1"/>
      <w:numFmt w:val="bullet"/>
      <w:lvlText w:val="•"/>
      <w:lvlJc w:val="left"/>
      <w:pPr>
        <w:tabs>
          <w:tab w:val="num" w:pos="3600"/>
        </w:tabs>
        <w:ind w:left="3600" w:hanging="360"/>
      </w:pPr>
      <w:rPr>
        <w:rFonts w:ascii="Times New Roman" w:hAnsi="Times New Roman" w:hint="default"/>
      </w:rPr>
    </w:lvl>
    <w:lvl w:ilvl="5" w:tplc="020E0DCA" w:tentative="1">
      <w:start w:val="1"/>
      <w:numFmt w:val="bullet"/>
      <w:lvlText w:val="•"/>
      <w:lvlJc w:val="left"/>
      <w:pPr>
        <w:tabs>
          <w:tab w:val="num" w:pos="4320"/>
        </w:tabs>
        <w:ind w:left="4320" w:hanging="360"/>
      </w:pPr>
      <w:rPr>
        <w:rFonts w:ascii="Times New Roman" w:hAnsi="Times New Roman" w:hint="default"/>
      </w:rPr>
    </w:lvl>
    <w:lvl w:ilvl="6" w:tplc="3DDED6CC" w:tentative="1">
      <w:start w:val="1"/>
      <w:numFmt w:val="bullet"/>
      <w:lvlText w:val="•"/>
      <w:lvlJc w:val="left"/>
      <w:pPr>
        <w:tabs>
          <w:tab w:val="num" w:pos="5040"/>
        </w:tabs>
        <w:ind w:left="5040" w:hanging="360"/>
      </w:pPr>
      <w:rPr>
        <w:rFonts w:ascii="Times New Roman" w:hAnsi="Times New Roman" w:hint="default"/>
      </w:rPr>
    </w:lvl>
    <w:lvl w:ilvl="7" w:tplc="001EC0DA" w:tentative="1">
      <w:start w:val="1"/>
      <w:numFmt w:val="bullet"/>
      <w:lvlText w:val="•"/>
      <w:lvlJc w:val="left"/>
      <w:pPr>
        <w:tabs>
          <w:tab w:val="num" w:pos="5760"/>
        </w:tabs>
        <w:ind w:left="5760" w:hanging="360"/>
      </w:pPr>
      <w:rPr>
        <w:rFonts w:ascii="Times New Roman" w:hAnsi="Times New Roman" w:hint="default"/>
      </w:rPr>
    </w:lvl>
    <w:lvl w:ilvl="8" w:tplc="25D4BC66"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11D142C0"/>
    <w:multiLevelType w:val="multilevel"/>
    <w:tmpl w:val="5B183682"/>
    <w:numStyleLink w:val="MisysListstyle"/>
  </w:abstractNum>
  <w:abstractNum w:abstractNumId="18" w15:restartNumberingAfterBreak="0">
    <w:nsid w:val="11F47CCD"/>
    <w:multiLevelType w:val="hybridMultilevel"/>
    <w:tmpl w:val="06D0D10C"/>
    <w:lvl w:ilvl="0" w:tplc="4D284C58">
      <w:start w:val="1"/>
      <w:numFmt w:val="bullet"/>
      <w:pStyle w:val="BulletpointLv1"/>
      <w:lvlText w:val=""/>
      <w:lvlJc w:val="left"/>
      <w:pPr>
        <w:tabs>
          <w:tab w:val="num" w:pos="284"/>
        </w:tabs>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4C6E8B"/>
    <w:multiLevelType w:val="multilevel"/>
    <w:tmpl w:val="E760DBF6"/>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upperLetter"/>
      <w:lvlText w:val="%5."/>
      <w:lvlJc w:val="left"/>
      <w:pPr>
        <w:ind w:left="1800" w:hanging="360"/>
      </w:pPr>
      <w:rPr>
        <w:rFonts w:hint="default"/>
      </w:rPr>
    </w:lvl>
    <w:lvl w:ilvl="5">
      <w:start w:val="1"/>
      <w:numFmt w:val="upperRoman"/>
      <w:lvlText w:val="%6."/>
      <w:lvlJc w:val="left"/>
      <w:pPr>
        <w:ind w:left="2160" w:hanging="360"/>
      </w:pPr>
      <w:rPr>
        <w:rFonts w:hint="default"/>
      </w:rPr>
    </w:lvl>
    <w:lvl w:ilvl="6">
      <w:start w:val="1"/>
      <w:numFmt w:val="upperRoman"/>
      <w:lvlText w:val="%7."/>
      <w:lvlJc w:val="left"/>
      <w:pPr>
        <w:ind w:left="2520" w:hanging="360"/>
      </w:pPr>
      <w:rPr>
        <w:rFonts w:hint="default"/>
      </w:rPr>
    </w:lvl>
    <w:lvl w:ilvl="7">
      <w:start w:val="1"/>
      <w:numFmt w:val="upperLetter"/>
      <w:lvlText w:val="%8."/>
      <w:lvlJc w:val="left"/>
      <w:pPr>
        <w:ind w:left="2880" w:hanging="360"/>
      </w:pPr>
      <w:rPr>
        <w:rFonts w:hint="default"/>
      </w:rPr>
    </w:lvl>
    <w:lvl w:ilvl="8">
      <w:start w:val="1"/>
      <w:numFmt w:val="upperRoman"/>
      <w:lvlText w:val="%9."/>
      <w:lvlJc w:val="left"/>
      <w:pPr>
        <w:ind w:left="3240" w:hanging="360"/>
      </w:pPr>
      <w:rPr>
        <w:rFonts w:hint="default"/>
      </w:rPr>
    </w:lvl>
  </w:abstractNum>
  <w:abstractNum w:abstractNumId="20" w15:restartNumberingAfterBreak="0">
    <w:nsid w:val="179F6B76"/>
    <w:multiLevelType w:val="hybridMultilevel"/>
    <w:tmpl w:val="8BD6000A"/>
    <w:lvl w:ilvl="0" w:tplc="6A409A0E">
      <w:start w:val="1"/>
      <w:numFmt w:val="bullet"/>
      <w:lvlText w:val=""/>
      <w:lvlJc w:val="left"/>
      <w:pPr>
        <w:ind w:left="720" w:hanging="360"/>
      </w:pPr>
      <w:rPr>
        <w:rFonts w:ascii="Symbol" w:hAnsi="Symbol" w:hint="default"/>
      </w:rPr>
    </w:lvl>
    <w:lvl w:ilvl="1" w:tplc="8D9AE6E6" w:tentative="1">
      <w:start w:val="1"/>
      <w:numFmt w:val="bullet"/>
      <w:lvlText w:val="o"/>
      <w:lvlJc w:val="left"/>
      <w:pPr>
        <w:ind w:left="1440" w:hanging="360"/>
      </w:pPr>
      <w:rPr>
        <w:rFonts w:ascii="Courier New" w:hAnsi="Courier New" w:hint="default"/>
      </w:rPr>
    </w:lvl>
    <w:lvl w:ilvl="2" w:tplc="8130A2B4" w:tentative="1">
      <w:start w:val="1"/>
      <w:numFmt w:val="bullet"/>
      <w:lvlText w:val=""/>
      <w:lvlJc w:val="left"/>
      <w:pPr>
        <w:ind w:left="2160" w:hanging="360"/>
      </w:pPr>
      <w:rPr>
        <w:rFonts w:ascii="Wingdings" w:hAnsi="Wingdings" w:hint="default"/>
      </w:rPr>
    </w:lvl>
    <w:lvl w:ilvl="3" w:tplc="73DC1F1A" w:tentative="1">
      <w:start w:val="1"/>
      <w:numFmt w:val="bullet"/>
      <w:lvlText w:val=""/>
      <w:lvlJc w:val="left"/>
      <w:pPr>
        <w:ind w:left="2880" w:hanging="360"/>
      </w:pPr>
      <w:rPr>
        <w:rFonts w:ascii="Symbol" w:hAnsi="Symbol" w:hint="default"/>
      </w:rPr>
    </w:lvl>
    <w:lvl w:ilvl="4" w:tplc="8DBA8F2A" w:tentative="1">
      <w:start w:val="1"/>
      <w:numFmt w:val="bullet"/>
      <w:lvlText w:val="o"/>
      <w:lvlJc w:val="left"/>
      <w:pPr>
        <w:ind w:left="3600" w:hanging="360"/>
      </w:pPr>
      <w:rPr>
        <w:rFonts w:ascii="Courier New" w:hAnsi="Courier New" w:hint="default"/>
      </w:rPr>
    </w:lvl>
    <w:lvl w:ilvl="5" w:tplc="C12C3B24" w:tentative="1">
      <w:start w:val="1"/>
      <w:numFmt w:val="bullet"/>
      <w:lvlText w:val=""/>
      <w:lvlJc w:val="left"/>
      <w:pPr>
        <w:ind w:left="4320" w:hanging="360"/>
      </w:pPr>
      <w:rPr>
        <w:rFonts w:ascii="Wingdings" w:hAnsi="Wingdings" w:hint="default"/>
      </w:rPr>
    </w:lvl>
    <w:lvl w:ilvl="6" w:tplc="3FF4005E" w:tentative="1">
      <w:start w:val="1"/>
      <w:numFmt w:val="bullet"/>
      <w:lvlText w:val=""/>
      <w:lvlJc w:val="left"/>
      <w:pPr>
        <w:ind w:left="5040" w:hanging="360"/>
      </w:pPr>
      <w:rPr>
        <w:rFonts w:ascii="Symbol" w:hAnsi="Symbol" w:hint="default"/>
      </w:rPr>
    </w:lvl>
    <w:lvl w:ilvl="7" w:tplc="6074CA7E" w:tentative="1">
      <w:start w:val="1"/>
      <w:numFmt w:val="bullet"/>
      <w:lvlText w:val="o"/>
      <w:lvlJc w:val="left"/>
      <w:pPr>
        <w:ind w:left="5760" w:hanging="360"/>
      </w:pPr>
      <w:rPr>
        <w:rFonts w:ascii="Courier New" w:hAnsi="Courier New" w:hint="default"/>
      </w:rPr>
    </w:lvl>
    <w:lvl w:ilvl="8" w:tplc="FD5449EC" w:tentative="1">
      <w:start w:val="1"/>
      <w:numFmt w:val="bullet"/>
      <w:lvlText w:val=""/>
      <w:lvlJc w:val="left"/>
      <w:pPr>
        <w:ind w:left="6480" w:hanging="360"/>
      </w:pPr>
      <w:rPr>
        <w:rFonts w:ascii="Wingdings" w:hAnsi="Wingdings" w:hint="default"/>
      </w:rPr>
    </w:lvl>
  </w:abstractNum>
  <w:abstractNum w:abstractNumId="21" w15:restartNumberingAfterBreak="0">
    <w:nsid w:val="190C0C3B"/>
    <w:multiLevelType w:val="hybridMultilevel"/>
    <w:tmpl w:val="51C8CE50"/>
    <w:lvl w:ilvl="0" w:tplc="AB7A0F44">
      <w:start w:val="1"/>
      <w:numFmt w:val="bullet"/>
      <w:lvlText w:val="–"/>
      <w:lvlJc w:val="left"/>
      <w:pPr>
        <w:ind w:left="927" w:hanging="360"/>
      </w:pPr>
      <w:rPr>
        <w:rFonts w:ascii="Arial"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A061E5E"/>
    <w:multiLevelType w:val="hybridMultilevel"/>
    <w:tmpl w:val="16201316"/>
    <w:lvl w:ilvl="0" w:tplc="4DA64C36">
      <w:start w:val="1"/>
      <w:numFmt w:val="bullet"/>
      <w:lvlText w:val=""/>
      <w:lvlJc w:val="left"/>
      <w:pPr>
        <w:tabs>
          <w:tab w:val="num" w:pos="284"/>
        </w:tabs>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05B7C2E"/>
    <w:multiLevelType w:val="multilevel"/>
    <w:tmpl w:val="8774E90E"/>
    <w:lvl w:ilvl="0">
      <w:start w:val="1"/>
      <w:numFmt w:val="decimal"/>
      <w:lvlText w:val="%1."/>
      <w:lvlJc w:val="left"/>
      <w:pPr>
        <w:ind w:left="360" w:hanging="360"/>
      </w:pPr>
    </w:lvl>
    <w:lvl w:ilvl="1">
      <w:start w:val="1"/>
      <w:numFmt w:val="decimalZero"/>
      <w:isLgl/>
      <w:lvlText w:val="Section %1.%2"/>
      <w:lvlJc w:val="left"/>
      <w:pPr>
        <w:ind w:left="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39F64E4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0ED0AA7"/>
    <w:multiLevelType w:val="hybridMultilevel"/>
    <w:tmpl w:val="2D56A60C"/>
    <w:lvl w:ilvl="0" w:tplc="9F840026">
      <w:start w:val="1"/>
      <w:numFmt w:val="bullet"/>
      <w:pStyle w:val="BulletpointLv4"/>
      <w:lvlText w:val="o"/>
      <w:lvlJc w:val="left"/>
      <w:pPr>
        <w:ind w:left="1571" w:hanging="360"/>
      </w:pPr>
      <w:rPr>
        <w:rFonts w:ascii="Courier New" w:hAnsi="Courier New" w:cs="Courier New"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6" w15:restartNumberingAfterBreak="0">
    <w:nsid w:val="435260F8"/>
    <w:multiLevelType w:val="hybridMultilevel"/>
    <w:tmpl w:val="4BA2DCE2"/>
    <w:lvl w:ilvl="0" w:tplc="47643274">
      <w:start w:val="1"/>
      <w:numFmt w:val="bullet"/>
      <w:pStyle w:val="BulletpointLv3"/>
      <w:lvlText w:val="›"/>
      <w:lvlJc w:val="left"/>
      <w:pPr>
        <w:ind w:left="1287" w:hanging="360"/>
      </w:pPr>
      <w:rPr>
        <w:rFonts w:ascii="Arial" w:hAnsi="Arial" w:hint="default"/>
        <w:color w:val="auto"/>
        <w:sz w:val="20"/>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7" w15:restartNumberingAfterBreak="0">
    <w:nsid w:val="4741475A"/>
    <w:multiLevelType w:val="multilevel"/>
    <w:tmpl w:val="3BD010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9EC3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4FD318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1060D04"/>
    <w:multiLevelType w:val="hybridMultilevel"/>
    <w:tmpl w:val="B63A544E"/>
    <w:lvl w:ilvl="0" w:tplc="A6DE0D5A">
      <w:start w:val="1"/>
      <w:numFmt w:val="decimal"/>
      <w:lvlText w:val="%1.1.1"/>
      <w:lvlJc w:val="left"/>
      <w:pPr>
        <w:ind w:left="1008" w:hanging="360"/>
      </w:pPr>
      <w:rPr>
        <w:rFonts w:hint="default"/>
      </w:rPr>
    </w:lvl>
    <w:lvl w:ilvl="1" w:tplc="08090019" w:tentative="1">
      <w:start w:val="1"/>
      <w:numFmt w:val="lowerLetter"/>
      <w:lvlText w:val="%2."/>
      <w:lvlJc w:val="left"/>
      <w:pPr>
        <w:ind w:left="1728" w:hanging="360"/>
      </w:pPr>
    </w:lvl>
    <w:lvl w:ilvl="2" w:tplc="0809001B" w:tentative="1">
      <w:start w:val="1"/>
      <w:numFmt w:val="lowerRoman"/>
      <w:lvlText w:val="%3."/>
      <w:lvlJc w:val="right"/>
      <w:pPr>
        <w:ind w:left="2448" w:hanging="180"/>
      </w:pPr>
    </w:lvl>
    <w:lvl w:ilvl="3" w:tplc="0809000F" w:tentative="1">
      <w:start w:val="1"/>
      <w:numFmt w:val="decimal"/>
      <w:lvlText w:val="%4."/>
      <w:lvlJc w:val="left"/>
      <w:pPr>
        <w:ind w:left="3168" w:hanging="360"/>
      </w:pPr>
    </w:lvl>
    <w:lvl w:ilvl="4" w:tplc="08090019" w:tentative="1">
      <w:start w:val="1"/>
      <w:numFmt w:val="lowerLetter"/>
      <w:lvlText w:val="%5."/>
      <w:lvlJc w:val="left"/>
      <w:pPr>
        <w:ind w:left="3888" w:hanging="360"/>
      </w:pPr>
    </w:lvl>
    <w:lvl w:ilvl="5" w:tplc="0809001B" w:tentative="1">
      <w:start w:val="1"/>
      <w:numFmt w:val="lowerRoman"/>
      <w:lvlText w:val="%6."/>
      <w:lvlJc w:val="right"/>
      <w:pPr>
        <w:ind w:left="4608" w:hanging="180"/>
      </w:pPr>
    </w:lvl>
    <w:lvl w:ilvl="6" w:tplc="0809000F" w:tentative="1">
      <w:start w:val="1"/>
      <w:numFmt w:val="decimal"/>
      <w:lvlText w:val="%7."/>
      <w:lvlJc w:val="left"/>
      <w:pPr>
        <w:ind w:left="5328" w:hanging="360"/>
      </w:pPr>
    </w:lvl>
    <w:lvl w:ilvl="7" w:tplc="08090019" w:tentative="1">
      <w:start w:val="1"/>
      <w:numFmt w:val="lowerLetter"/>
      <w:lvlText w:val="%8."/>
      <w:lvlJc w:val="left"/>
      <w:pPr>
        <w:ind w:left="6048" w:hanging="360"/>
      </w:pPr>
    </w:lvl>
    <w:lvl w:ilvl="8" w:tplc="0809001B" w:tentative="1">
      <w:start w:val="1"/>
      <w:numFmt w:val="lowerRoman"/>
      <w:lvlText w:val="%9."/>
      <w:lvlJc w:val="right"/>
      <w:pPr>
        <w:ind w:left="6768" w:hanging="180"/>
      </w:pPr>
    </w:lvl>
  </w:abstractNum>
  <w:abstractNum w:abstractNumId="31" w15:restartNumberingAfterBreak="0">
    <w:nsid w:val="511272A1"/>
    <w:multiLevelType w:val="hybridMultilevel"/>
    <w:tmpl w:val="2AEA97BA"/>
    <w:lvl w:ilvl="0" w:tplc="418024B0">
      <w:start w:val="1"/>
      <w:numFmt w:val="bullet"/>
      <w:lvlText w:val=""/>
      <w:lvlJc w:val="left"/>
      <w:pPr>
        <w:ind w:left="1004"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3653BF"/>
    <w:multiLevelType w:val="hybridMultilevel"/>
    <w:tmpl w:val="84F06374"/>
    <w:lvl w:ilvl="0" w:tplc="8334E120">
      <w:start w:val="1"/>
      <w:numFmt w:val="decimal"/>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50F630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ADD1E0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65FB17A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6E3713B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70A70B99"/>
    <w:multiLevelType w:val="singleLevel"/>
    <w:tmpl w:val="9AFAD020"/>
    <w:lvl w:ilvl="0">
      <w:start w:val="1"/>
      <w:numFmt w:val="bullet"/>
      <w:pStyle w:val="BulletpointLv2"/>
      <w:lvlText w:val="–"/>
      <w:lvlJc w:val="left"/>
      <w:pPr>
        <w:tabs>
          <w:tab w:val="num" w:pos="567"/>
        </w:tabs>
        <w:ind w:left="567" w:hanging="283"/>
      </w:pPr>
      <w:rPr>
        <w:rFonts w:ascii="Arial" w:hAnsi="Arial" w:hint="default"/>
        <w:color w:val="auto"/>
        <w:sz w:val="20"/>
      </w:rPr>
    </w:lvl>
  </w:abstractNum>
  <w:abstractNum w:abstractNumId="38" w15:restartNumberingAfterBreak="0">
    <w:nsid w:val="73DE6D3B"/>
    <w:multiLevelType w:val="hybridMultilevel"/>
    <w:tmpl w:val="977AB1B4"/>
    <w:lvl w:ilvl="0" w:tplc="70388214">
      <w:start w:val="1"/>
      <w:numFmt w:val="bullet"/>
      <w:lvlText w:val=""/>
      <w:lvlJc w:val="left"/>
      <w:pPr>
        <w:ind w:left="720" w:hanging="360"/>
      </w:pPr>
      <w:rPr>
        <w:rFonts w:ascii="Symbol" w:hAnsi="Symbol" w:hint="default"/>
      </w:rPr>
    </w:lvl>
    <w:lvl w:ilvl="1" w:tplc="BA88A4F6" w:tentative="1">
      <w:start w:val="1"/>
      <w:numFmt w:val="bullet"/>
      <w:lvlText w:val="o"/>
      <w:lvlJc w:val="left"/>
      <w:pPr>
        <w:ind w:left="1440" w:hanging="360"/>
      </w:pPr>
      <w:rPr>
        <w:rFonts w:ascii="Courier New" w:hAnsi="Courier New" w:cs="Courier New" w:hint="default"/>
      </w:rPr>
    </w:lvl>
    <w:lvl w:ilvl="2" w:tplc="00703338" w:tentative="1">
      <w:start w:val="1"/>
      <w:numFmt w:val="bullet"/>
      <w:lvlText w:val=""/>
      <w:lvlJc w:val="left"/>
      <w:pPr>
        <w:ind w:left="2160" w:hanging="360"/>
      </w:pPr>
      <w:rPr>
        <w:rFonts w:ascii="Wingdings" w:hAnsi="Wingdings" w:hint="default"/>
      </w:rPr>
    </w:lvl>
    <w:lvl w:ilvl="3" w:tplc="55204620" w:tentative="1">
      <w:start w:val="1"/>
      <w:numFmt w:val="bullet"/>
      <w:lvlText w:val=""/>
      <w:lvlJc w:val="left"/>
      <w:pPr>
        <w:ind w:left="2880" w:hanging="360"/>
      </w:pPr>
      <w:rPr>
        <w:rFonts w:ascii="Symbol" w:hAnsi="Symbol" w:hint="default"/>
      </w:rPr>
    </w:lvl>
    <w:lvl w:ilvl="4" w:tplc="9DAC40D2" w:tentative="1">
      <w:start w:val="1"/>
      <w:numFmt w:val="bullet"/>
      <w:lvlText w:val="o"/>
      <w:lvlJc w:val="left"/>
      <w:pPr>
        <w:ind w:left="3600" w:hanging="360"/>
      </w:pPr>
      <w:rPr>
        <w:rFonts w:ascii="Courier New" w:hAnsi="Courier New" w:cs="Courier New" w:hint="default"/>
      </w:rPr>
    </w:lvl>
    <w:lvl w:ilvl="5" w:tplc="376A2E5A" w:tentative="1">
      <w:start w:val="1"/>
      <w:numFmt w:val="bullet"/>
      <w:lvlText w:val=""/>
      <w:lvlJc w:val="left"/>
      <w:pPr>
        <w:ind w:left="4320" w:hanging="360"/>
      </w:pPr>
      <w:rPr>
        <w:rFonts w:ascii="Wingdings" w:hAnsi="Wingdings" w:hint="default"/>
      </w:rPr>
    </w:lvl>
    <w:lvl w:ilvl="6" w:tplc="BFB63B54" w:tentative="1">
      <w:start w:val="1"/>
      <w:numFmt w:val="bullet"/>
      <w:lvlText w:val=""/>
      <w:lvlJc w:val="left"/>
      <w:pPr>
        <w:ind w:left="5040" w:hanging="360"/>
      </w:pPr>
      <w:rPr>
        <w:rFonts w:ascii="Symbol" w:hAnsi="Symbol" w:hint="default"/>
      </w:rPr>
    </w:lvl>
    <w:lvl w:ilvl="7" w:tplc="691A655C" w:tentative="1">
      <w:start w:val="1"/>
      <w:numFmt w:val="bullet"/>
      <w:lvlText w:val="o"/>
      <w:lvlJc w:val="left"/>
      <w:pPr>
        <w:ind w:left="5760" w:hanging="360"/>
      </w:pPr>
      <w:rPr>
        <w:rFonts w:ascii="Courier New" w:hAnsi="Courier New" w:cs="Courier New" w:hint="default"/>
      </w:rPr>
    </w:lvl>
    <w:lvl w:ilvl="8" w:tplc="D9F2954A" w:tentative="1">
      <w:start w:val="1"/>
      <w:numFmt w:val="bullet"/>
      <w:lvlText w:val=""/>
      <w:lvlJc w:val="left"/>
      <w:pPr>
        <w:ind w:left="6480" w:hanging="360"/>
      </w:pPr>
      <w:rPr>
        <w:rFonts w:ascii="Wingdings" w:hAnsi="Wingdings" w:hint="default"/>
      </w:rPr>
    </w:lvl>
  </w:abstractNum>
  <w:abstractNum w:abstractNumId="39" w15:restartNumberingAfterBreak="0">
    <w:nsid w:val="76FD29B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613025718">
    <w:abstractNumId w:val="22"/>
  </w:num>
  <w:num w:numId="2" w16cid:durableId="835926459">
    <w:abstractNumId w:val="11"/>
  </w:num>
  <w:num w:numId="3" w16cid:durableId="1421221281">
    <w:abstractNumId w:val="38"/>
  </w:num>
  <w:num w:numId="4" w16cid:durableId="2138133715">
    <w:abstractNumId w:val="35"/>
  </w:num>
  <w:num w:numId="5" w16cid:durableId="654261852">
    <w:abstractNumId w:val="19"/>
  </w:num>
  <w:num w:numId="6" w16cid:durableId="87893563">
    <w:abstractNumId w:val="36"/>
  </w:num>
  <w:num w:numId="7" w16cid:durableId="1901164561">
    <w:abstractNumId w:val="33"/>
  </w:num>
  <w:num w:numId="8" w16cid:durableId="1677877742">
    <w:abstractNumId w:val="34"/>
  </w:num>
  <w:num w:numId="9" w16cid:durableId="1940527424">
    <w:abstractNumId w:val="28"/>
  </w:num>
  <w:num w:numId="10" w16cid:durableId="1717662671">
    <w:abstractNumId w:val="14"/>
  </w:num>
  <w:num w:numId="11" w16cid:durableId="624308387">
    <w:abstractNumId w:val="17"/>
  </w:num>
  <w:num w:numId="12" w16cid:durableId="337343024">
    <w:abstractNumId w:val="20"/>
  </w:num>
  <w:num w:numId="13" w16cid:durableId="1686203583">
    <w:abstractNumId w:val="39"/>
  </w:num>
  <w:num w:numId="14" w16cid:durableId="338585924">
    <w:abstractNumId w:val="37"/>
  </w:num>
  <w:num w:numId="15" w16cid:durableId="454451904">
    <w:abstractNumId w:val="29"/>
  </w:num>
  <w:num w:numId="16" w16cid:durableId="308050129">
    <w:abstractNumId w:val="24"/>
  </w:num>
  <w:num w:numId="17" w16cid:durableId="397368150">
    <w:abstractNumId w:val="23"/>
  </w:num>
  <w:num w:numId="18" w16cid:durableId="1591163178">
    <w:abstractNumId w:val="0"/>
  </w:num>
  <w:num w:numId="19" w16cid:durableId="1841891545">
    <w:abstractNumId w:val="10"/>
  </w:num>
  <w:num w:numId="20" w16cid:durableId="443889555">
    <w:abstractNumId w:val="8"/>
  </w:num>
  <w:num w:numId="21" w16cid:durableId="1141537547">
    <w:abstractNumId w:val="7"/>
  </w:num>
  <w:num w:numId="22" w16cid:durableId="288245210">
    <w:abstractNumId w:val="6"/>
  </w:num>
  <w:num w:numId="23" w16cid:durableId="1309699712">
    <w:abstractNumId w:val="5"/>
  </w:num>
  <w:num w:numId="24" w16cid:durableId="1225529434">
    <w:abstractNumId w:val="9"/>
  </w:num>
  <w:num w:numId="25" w16cid:durableId="90977087">
    <w:abstractNumId w:val="4"/>
  </w:num>
  <w:num w:numId="26" w16cid:durableId="611520912">
    <w:abstractNumId w:val="3"/>
  </w:num>
  <w:num w:numId="27" w16cid:durableId="1364749034">
    <w:abstractNumId w:val="2"/>
  </w:num>
  <w:num w:numId="28" w16cid:durableId="1779135042">
    <w:abstractNumId w:val="1"/>
  </w:num>
  <w:num w:numId="29" w16cid:durableId="763036571">
    <w:abstractNumId w:val="21"/>
  </w:num>
  <w:num w:numId="30" w16cid:durableId="116409199">
    <w:abstractNumId w:val="31"/>
  </w:num>
  <w:num w:numId="31" w16cid:durableId="1413313369">
    <w:abstractNumId w:val="18"/>
  </w:num>
  <w:num w:numId="32" w16cid:durableId="1021855752">
    <w:abstractNumId w:val="27"/>
  </w:num>
  <w:num w:numId="33" w16cid:durableId="527376409">
    <w:abstractNumId w:val="12"/>
  </w:num>
  <w:num w:numId="34" w16cid:durableId="1197739048">
    <w:abstractNumId w:val="26"/>
  </w:num>
  <w:num w:numId="35" w16cid:durableId="1060634628">
    <w:abstractNumId w:val="25"/>
  </w:num>
  <w:num w:numId="36" w16cid:durableId="75515185">
    <w:abstractNumId w:val="16"/>
  </w:num>
  <w:num w:numId="37" w16cid:durableId="282736885">
    <w:abstractNumId w:val="32"/>
  </w:num>
  <w:num w:numId="38" w16cid:durableId="1394506534">
    <w:abstractNumId w:val="30"/>
  </w:num>
  <w:num w:numId="39" w16cid:durableId="1845899339">
    <w:abstractNumId w:val="13"/>
  </w:num>
  <w:num w:numId="40" w16cid:durableId="3672226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0" w:nlCheck="1" w:checkStyle="0"/>
  <w:activeWritingStyle w:appName="MSWord" w:lang="en-GB" w:vendorID="64" w:dllVersion="6" w:nlCheck="1" w:checkStyle="1"/>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fr-CA" w:vendorID="64" w:dllVersion="0" w:nlCheck="1" w:checkStyle="0"/>
  <w:attachedTemplate r:id="rId1"/>
  <w:stylePaneFormatFilter w:val="1E08" w:allStyles="0" w:customStyles="0" w:latentStyles="0" w:stylesInUse="1" w:headingStyles="0" w:numberingStyles="0" w:tableStyles="0" w:directFormattingOnRuns="0" w:directFormattingOnParagraphs="1" w:directFormattingOnNumbering="1" w:directFormattingOnTables="1" w:clearFormatting="1" w:top3HeadingStyles="0" w:visibleStyles="0" w:alternateStyleNames="0"/>
  <w:defaultTabStop w:val="720"/>
  <w:clickAndTypeStyle w:val="Intromedium"/>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CEC"/>
    <w:rsid w:val="00007705"/>
    <w:rsid w:val="00020AF0"/>
    <w:rsid w:val="000236B0"/>
    <w:rsid w:val="00027507"/>
    <w:rsid w:val="00037184"/>
    <w:rsid w:val="00051F98"/>
    <w:rsid w:val="0005680D"/>
    <w:rsid w:val="00061EA5"/>
    <w:rsid w:val="00066DD5"/>
    <w:rsid w:val="00070C7D"/>
    <w:rsid w:val="00072259"/>
    <w:rsid w:val="0007271C"/>
    <w:rsid w:val="0007350B"/>
    <w:rsid w:val="00076BFA"/>
    <w:rsid w:val="000865DA"/>
    <w:rsid w:val="000927B7"/>
    <w:rsid w:val="0009634F"/>
    <w:rsid w:val="0009662D"/>
    <w:rsid w:val="000A0161"/>
    <w:rsid w:val="000C5A88"/>
    <w:rsid w:val="000D204F"/>
    <w:rsid w:val="000D44C0"/>
    <w:rsid w:val="000D7415"/>
    <w:rsid w:val="000E1CD5"/>
    <w:rsid w:val="000E4611"/>
    <w:rsid w:val="000F0D0D"/>
    <w:rsid w:val="000F5C49"/>
    <w:rsid w:val="000F63C6"/>
    <w:rsid w:val="00102E99"/>
    <w:rsid w:val="001073B5"/>
    <w:rsid w:val="00111DFA"/>
    <w:rsid w:val="001157A2"/>
    <w:rsid w:val="00124E91"/>
    <w:rsid w:val="00126857"/>
    <w:rsid w:val="00127B2E"/>
    <w:rsid w:val="00131754"/>
    <w:rsid w:val="00134C17"/>
    <w:rsid w:val="00135487"/>
    <w:rsid w:val="0014666C"/>
    <w:rsid w:val="00147CE1"/>
    <w:rsid w:val="001527C2"/>
    <w:rsid w:val="0015489C"/>
    <w:rsid w:val="0016025B"/>
    <w:rsid w:val="00160AC4"/>
    <w:rsid w:val="001610F9"/>
    <w:rsid w:val="00166BED"/>
    <w:rsid w:val="001713EB"/>
    <w:rsid w:val="0017614A"/>
    <w:rsid w:val="001768C3"/>
    <w:rsid w:val="00180DA6"/>
    <w:rsid w:val="001823D2"/>
    <w:rsid w:val="0018339F"/>
    <w:rsid w:val="00184ACE"/>
    <w:rsid w:val="00184E22"/>
    <w:rsid w:val="00190E3A"/>
    <w:rsid w:val="001969B4"/>
    <w:rsid w:val="001A2D93"/>
    <w:rsid w:val="001A7CD2"/>
    <w:rsid w:val="001B000E"/>
    <w:rsid w:val="001C7F6A"/>
    <w:rsid w:val="001D1985"/>
    <w:rsid w:val="001D226D"/>
    <w:rsid w:val="001D5439"/>
    <w:rsid w:val="001F3412"/>
    <w:rsid w:val="001F4D15"/>
    <w:rsid w:val="001F53EF"/>
    <w:rsid w:val="001F621F"/>
    <w:rsid w:val="001F7071"/>
    <w:rsid w:val="00217BF1"/>
    <w:rsid w:val="002208DB"/>
    <w:rsid w:val="00220940"/>
    <w:rsid w:val="00240A12"/>
    <w:rsid w:val="00243862"/>
    <w:rsid w:val="00251B17"/>
    <w:rsid w:val="00251C11"/>
    <w:rsid w:val="00262196"/>
    <w:rsid w:val="0026377C"/>
    <w:rsid w:val="00265BB3"/>
    <w:rsid w:val="00266CDD"/>
    <w:rsid w:val="00271A87"/>
    <w:rsid w:val="00271AA0"/>
    <w:rsid w:val="00273103"/>
    <w:rsid w:val="002749B9"/>
    <w:rsid w:val="0027755B"/>
    <w:rsid w:val="002814B9"/>
    <w:rsid w:val="002817D6"/>
    <w:rsid w:val="002835DF"/>
    <w:rsid w:val="002851A5"/>
    <w:rsid w:val="002930FC"/>
    <w:rsid w:val="002971C9"/>
    <w:rsid w:val="002A60D0"/>
    <w:rsid w:val="002A61CC"/>
    <w:rsid w:val="002B1B6A"/>
    <w:rsid w:val="002B5181"/>
    <w:rsid w:val="002C0C69"/>
    <w:rsid w:val="002C69E1"/>
    <w:rsid w:val="002C6A08"/>
    <w:rsid w:val="002D19C0"/>
    <w:rsid w:val="002D28CB"/>
    <w:rsid w:val="002D72B2"/>
    <w:rsid w:val="002D796C"/>
    <w:rsid w:val="002E0F02"/>
    <w:rsid w:val="002E2DB2"/>
    <w:rsid w:val="002E794A"/>
    <w:rsid w:val="002F034D"/>
    <w:rsid w:val="002F07D7"/>
    <w:rsid w:val="002F28F8"/>
    <w:rsid w:val="00302BBA"/>
    <w:rsid w:val="00303473"/>
    <w:rsid w:val="00303A37"/>
    <w:rsid w:val="00310CB7"/>
    <w:rsid w:val="003124F4"/>
    <w:rsid w:val="00316159"/>
    <w:rsid w:val="00321578"/>
    <w:rsid w:val="00324CD3"/>
    <w:rsid w:val="00325B43"/>
    <w:rsid w:val="00330844"/>
    <w:rsid w:val="00333638"/>
    <w:rsid w:val="00335D5B"/>
    <w:rsid w:val="00342B45"/>
    <w:rsid w:val="00347934"/>
    <w:rsid w:val="003503AB"/>
    <w:rsid w:val="00354434"/>
    <w:rsid w:val="00366DFF"/>
    <w:rsid w:val="00366F7A"/>
    <w:rsid w:val="0037387B"/>
    <w:rsid w:val="00374CDF"/>
    <w:rsid w:val="00380A1B"/>
    <w:rsid w:val="00383960"/>
    <w:rsid w:val="00383B73"/>
    <w:rsid w:val="00393015"/>
    <w:rsid w:val="003934D7"/>
    <w:rsid w:val="003950AA"/>
    <w:rsid w:val="00395C58"/>
    <w:rsid w:val="0039747C"/>
    <w:rsid w:val="003A1BA6"/>
    <w:rsid w:val="003A58AD"/>
    <w:rsid w:val="003A58B8"/>
    <w:rsid w:val="003A5A43"/>
    <w:rsid w:val="003A5AE5"/>
    <w:rsid w:val="003A5E4E"/>
    <w:rsid w:val="003B0273"/>
    <w:rsid w:val="003B205B"/>
    <w:rsid w:val="003B253E"/>
    <w:rsid w:val="003B2996"/>
    <w:rsid w:val="003B4474"/>
    <w:rsid w:val="003C0EDF"/>
    <w:rsid w:val="003C2BE0"/>
    <w:rsid w:val="003C4DD4"/>
    <w:rsid w:val="003C4E71"/>
    <w:rsid w:val="003C719D"/>
    <w:rsid w:val="003D043D"/>
    <w:rsid w:val="003D0601"/>
    <w:rsid w:val="003D484B"/>
    <w:rsid w:val="003D5BF2"/>
    <w:rsid w:val="003E286C"/>
    <w:rsid w:val="003E334B"/>
    <w:rsid w:val="003E46DE"/>
    <w:rsid w:val="003E4F72"/>
    <w:rsid w:val="003E5619"/>
    <w:rsid w:val="003E61DA"/>
    <w:rsid w:val="003F02F9"/>
    <w:rsid w:val="003F5C5E"/>
    <w:rsid w:val="003F6D45"/>
    <w:rsid w:val="0040587C"/>
    <w:rsid w:val="00405AB4"/>
    <w:rsid w:val="004263DD"/>
    <w:rsid w:val="00426E65"/>
    <w:rsid w:val="00431079"/>
    <w:rsid w:val="004326D8"/>
    <w:rsid w:val="0043405D"/>
    <w:rsid w:val="00440599"/>
    <w:rsid w:val="00441A59"/>
    <w:rsid w:val="00442935"/>
    <w:rsid w:val="0044611D"/>
    <w:rsid w:val="00446663"/>
    <w:rsid w:val="00450611"/>
    <w:rsid w:val="00454B89"/>
    <w:rsid w:val="004578C2"/>
    <w:rsid w:val="00457930"/>
    <w:rsid w:val="004610F6"/>
    <w:rsid w:val="00462EB0"/>
    <w:rsid w:val="004659CC"/>
    <w:rsid w:val="00465A88"/>
    <w:rsid w:val="00465E52"/>
    <w:rsid w:val="004712F1"/>
    <w:rsid w:val="004717B2"/>
    <w:rsid w:val="004759F8"/>
    <w:rsid w:val="00477E81"/>
    <w:rsid w:val="0048056A"/>
    <w:rsid w:val="0048202D"/>
    <w:rsid w:val="0048245E"/>
    <w:rsid w:val="004836E1"/>
    <w:rsid w:val="004905AE"/>
    <w:rsid w:val="00491E37"/>
    <w:rsid w:val="004955FB"/>
    <w:rsid w:val="00497539"/>
    <w:rsid w:val="004A17F7"/>
    <w:rsid w:val="004A2D6A"/>
    <w:rsid w:val="004A6FD8"/>
    <w:rsid w:val="004B0A2C"/>
    <w:rsid w:val="004B0D0E"/>
    <w:rsid w:val="004B221D"/>
    <w:rsid w:val="004B42AD"/>
    <w:rsid w:val="004B5DE5"/>
    <w:rsid w:val="004B7645"/>
    <w:rsid w:val="004C07E2"/>
    <w:rsid w:val="004C0F7C"/>
    <w:rsid w:val="004C270D"/>
    <w:rsid w:val="004C460B"/>
    <w:rsid w:val="004C4813"/>
    <w:rsid w:val="004E1455"/>
    <w:rsid w:val="004E1741"/>
    <w:rsid w:val="004E2489"/>
    <w:rsid w:val="004E322C"/>
    <w:rsid w:val="004F25FA"/>
    <w:rsid w:val="004F4426"/>
    <w:rsid w:val="004F443D"/>
    <w:rsid w:val="00501140"/>
    <w:rsid w:val="0050121B"/>
    <w:rsid w:val="00502257"/>
    <w:rsid w:val="005022FE"/>
    <w:rsid w:val="0050575E"/>
    <w:rsid w:val="0050680E"/>
    <w:rsid w:val="005115F4"/>
    <w:rsid w:val="005219EE"/>
    <w:rsid w:val="00522AE0"/>
    <w:rsid w:val="00523A29"/>
    <w:rsid w:val="005300FA"/>
    <w:rsid w:val="005319DC"/>
    <w:rsid w:val="00533334"/>
    <w:rsid w:val="00533A25"/>
    <w:rsid w:val="00533D93"/>
    <w:rsid w:val="00537A07"/>
    <w:rsid w:val="00543135"/>
    <w:rsid w:val="00555870"/>
    <w:rsid w:val="005561AF"/>
    <w:rsid w:val="00561378"/>
    <w:rsid w:val="00564622"/>
    <w:rsid w:val="00565747"/>
    <w:rsid w:val="005707B9"/>
    <w:rsid w:val="00572805"/>
    <w:rsid w:val="00577178"/>
    <w:rsid w:val="005860BA"/>
    <w:rsid w:val="00590B89"/>
    <w:rsid w:val="00593319"/>
    <w:rsid w:val="00595341"/>
    <w:rsid w:val="005A782B"/>
    <w:rsid w:val="005A7BBB"/>
    <w:rsid w:val="005B23E0"/>
    <w:rsid w:val="005B3E9F"/>
    <w:rsid w:val="005B42E4"/>
    <w:rsid w:val="005D08B8"/>
    <w:rsid w:val="005D0BD3"/>
    <w:rsid w:val="005D20CD"/>
    <w:rsid w:val="005D5112"/>
    <w:rsid w:val="005D594B"/>
    <w:rsid w:val="005D5E92"/>
    <w:rsid w:val="005E1472"/>
    <w:rsid w:val="005F6BF3"/>
    <w:rsid w:val="005F7EC4"/>
    <w:rsid w:val="00602CF9"/>
    <w:rsid w:val="0060617C"/>
    <w:rsid w:val="0061040B"/>
    <w:rsid w:val="00610598"/>
    <w:rsid w:val="00611F64"/>
    <w:rsid w:val="00614518"/>
    <w:rsid w:val="0062634D"/>
    <w:rsid w:val="00632017"/>
    <w:rsid w:val="0064032F"/>
    <w:rsid w:val="0064728E"/>
    <w:rsid w:val="00647F32"/>
    <w:rsid w:val="006514A3"/>
    <w:rsid w:val="006521B8"/>
    <w:rsid w:val="0065267D"/>
    <w:rsid w:val="0065528D"/>
    <w:rsid w:val="00656DE0"/>
    <w:rsid w:val="00662957"/>
    <w:rsid w:val="00662F31"/>
    <w:rsid w:val="00665D8F"/>
    <w:rsid w:val="00666EFA"/>
    <w:rsid w:val="006753C1"/>
    <w:rsid w:val="0067620B"/>
    <w:rsid w:val="006772B2"/>
    <w:rsid w:val="0068240E"/>
    <w:rsid w:val="006877A1"/>
    <w:rsid w:val="00697C4E"/>
    <w:rsid w:val="006A0E9B"/>
    <w:rsid w:val="006A3AF1"/>
    <w:rsid w:val="006B4F9E"/>
    <w:rsid w:val="006C0A16"/>
    <w:rsid w:val="006C58A3"/>
    <w:rsid w:val="006C657B"/>
    <w:rsid w:val="006D07F6"/>
    <w:rsid w:val="006D0F60"/>
    <w:rsid w:val="006D1EAD"/>
    <w:rsid w:val="006D3C94"/>
    <w:rsid w:val="006D6676"/>
    <w:rsid w:val="006E340A"/>
    <w:rsid w:val="006E3A8A"/>
    <w:rsid w:val="006F1D4D"/>
    <w:rsid w:val="006F2833"/>
    <w:rsid w:val="006F2CC7"/>
    <w:rsid w:val="006F6C49"/>
    <w:rsid w:val="007047F3"/>
    <w:rsid w:val="007051FE"/>
    <w:rsid w:val="00711463"/>
    <w:rsid w:val="00711602"/>
    <w:rsid w:val="00713074"/>
    <w:rsid w:val="007140BE"/>
    <w:rsid w:val="00714E9D"/>
    <w:rsid w:val="00720BAF"/>
    <w:rsid w:val="00722611"/>
    <w:rsid w:val="00726162"/>
    <w:rsid w:val="00727A93"/>
    <w:rsid w:val="00730F3B"/>
    <w:rsid w:val="00734B9D"/>
    <w:rsid w:val="007404E0"/>
    <w:rsid w:val="00744D3F"/>
    <w:rsid w:val="00745335"/>
    <w:rsid w:val="00750696"/>
    <w:rsid w:val="00750C19"/>
    <w:rsid w:val="00751AE9"/>
    <w:rsid w:val="00752C38"/>
    <w:rsid w:val="00753ACB"/>
    <w:rsid w:val="00755E1D"/>
    <w:rsid w:val="00761A49"/>
    <w:rsid w:val="0076256B"/>
    <w:rsid w:val="00763161"/>
    <w:rsid w:val="00763402"/>
    <w:rsid w:val="007637F2"/>
    <w:rsid w:val="0076607D"/>
    <w:rsid w:val="0076770A"/>
    <w:rsid w:val="00767823"/>
    <w:rsid w:val="0077343B"/>
    <w:rsid w:val="007739AD"/>
    <w:rsid w:val="0077416C"/>
    <w:rsid w:val="00776D80"/>
    <w:rsid w:val="00780455"/>
    <w:rsid w:val="007834A9"/>
    <w:rsid w:val="00783A45"/>
    <w:rsid w:val="007924E6"/>
    <w:rsid w:val="0079319B"/>
    <w:rsid w:val="00793864"/>
    <w:rsid w:val="007A7507"/>
    <w:rsid w:val="007B133D"/>
    <w:rsid w:val="007B36FE"/>
    <w:rsid w:val="007B7342"/>
    <w:rsid w:val="007C111C"/>
    <w:rsid w:val="007C1EEC"/>
    <w:rsid w:val="007C2E33"/>
    <w:rsid w:val="007C453F"/>
    <w:rsid w:val="007D0D82"/>
    <w:rsid w:val="007D0E6D"/>
    <w:rsid w:val="007D3B3E"/>
    <w:rsid w:val="007D4F7D"/>
    <w:rsid w:val="007D7CAE"/>
    <w:rsid w:val="007E1291"/>
    <w:rsid w:val="007E302F"/>
    <w:rsid w:val="007E3EE7"/>
    <w:rsid w:val="007F5C73"/>
    <w:rsid w:val="007F6222"/>
    <w:rsid w:val="00803C0C"/>
    <w:rsid w:val="00806176"/>
    <w:rsid w:val="008142DB"/>
    <w:rsid w:val="008153B8"/>
    <w:rsid w:val="008232F3"/>
    <w:rsid w:val="00826442"/>
    <w:rsid w:val="00830DC1"/>
    <w:rsid w:val="00835D03"/>
    <w:rsid w:val="00840713"/>
    <w:rsid w:val="00847C8D"/>
    <w:rsid w:val="00852509"/>
    <w:rsid w:val="00853963"/>
    <w:rsid w:val="00855CD0"/>
    <w:rsid w:val="00872691"/>
    <w:rsid w:val="00872C96"/>
    <w:rsid w:val="00874CB6"/>
    <w:rsid w:val="0087691D"/>
    <w:rsid w:val="00885288"/>
    <w:rsid w:val="008905CA"/>
    <w:rsid w:val="00894476"/>
    <w:rsid w:val="00894FB5"/>
    <w:rsid w:val="0089637C"/>
    <w:rsid w:val="008968C1"/>
    <w:rsid w:val="008A0A01"/>
    <w:rsid w:val="008A3497"/>
    <w:rsid w:val="008A7A54"/>
    <w:rsid w:val="008A7AB4"/>
    <w:rsid w:val="008B0AC0"/>
    <w:rsid w:val="008B2005"/>
    <w:rsid w:val="008B326F"/>
    <w:rsid w:val="008B4088"/>
    <w:rsid w:val="008B4C28"/>
    <w:rsid w:val="008B4EEA"/>
    <w:rsid w:val="008B5152"/>
    <w:rsid w:val="008B7278"/>
    <w:rsid w:val="008B78EE"/>
    <w:rsid w:val="008C226C"/>
    <w:rsid w:val="008C5C4B"/>
    <w:rsid w:val="008C6D6C"/>
    <w:rsid w:val="008D10BF"/>
    <w:rsid w:val="008D2B74"/>
    <w:rsid w:val="008D348D"/>
    <w:rsid w:val="008D7D03"/>
    <w:rsid w:val="008D7E9F"/>
    <w:rsid w:val="008E0856"/>
    <w:rsid w:val="008F1247"/>
    <w:rsid w:val="008F3AAB"/>
    <w:rsid w:val="00901E6C"/>
    <w:rsid w:val="00904D37"/>
    <w:rsid w:val="00914425"/>
    <w:rsid w:val="00920101"/>
    <w:rsid w:val="009205D2"/>
    <w:rsid w:val="00924076"/>
    <w:rsid w:val="009255ED"/>
    <w:rsid w:val="00927D9B"/>
    <w:rsid w:val="009335BB"/>
    <w:rsid w:val="00935A20"/>
    <w:rsid w:val="009407F3"/>
    <w:rsid w:val="00943C37"/>
    <w:rsid w:val="0094716C"/>
    <w:rsid w:val="00952C06"/>
    <w:rsid w:val="00956641"/>
    <w:rsid w:val="009571F6"/>
    <w:rsid w:val="0097108C"/>
    <w:rsid w:val="0097304F"/>
    <w:rsid w:val="00987018"/>
    <w:rsid w:val="009973C0"/>
    <w:rsid w:val="009A2282"/>
    <w:rsid w:val="009A2C72"/>
    <w:rsid w:val="009A39DC"/>
    <w:rsid w:val="009A48D2"/>
    <w:rsid w:val="009A7231"/>
    <w:rsid w:val="009B46F2"/>
    <w:rsid w:val="009B7277"/>
    <w:rsid w:val="009C153D"/>
    <w:rsid w:val="009C3E78"/>
    <w:rsid w:val="009D090B"/>
    <w:rsid w:val="009D0E6B"/>
    <w:rsid w:val="009D6E61"/>
    <w:rsid w:val="009E311A"/>
    <w:rsid w:val="009E394A"/>
    <w:rsid w:val="009E3BBA"/>
    <w:rsid w:val="009E3C19"/>
    <w:rsid w:val="009E4166"/>
    <w:rsid w:val="009E759E"/>
    <w:rsid w:val="009F14A0"/>
    <w:rsid w:val="009F15D4"/>
    <w:rsid w:val="009F6499"/>
    <w:rsid w:val="00A001B1"/>
    <w:rsid w:val="00A06692"/>
    <w:rsid w:val="00A06B7B"/>
    <w:rsid w:val="00A070D1"/>
    <w:rsid w:val="00A07673"/>
    <w:rsid w:val="00A168A6"/>
    <w:rsid w:val="00A16968"/>
    <w:rsid w:val="00A221FA"/>
    <w:rsid w:val="00A24A70"/>
    <w:rsid w:val="00A24F1F"/>
    <w:rsid w:val="00A278BA"/>
    <w:rsid w:val="00A3171E"/>
    <w:rsid w:val="00A36C84"/>
    <w:rsid w:val="00A373D8"/>
    <w:rsid w:val="00A40EFF"/>
    <w:rsid w:val="00A414CC"/>
    <w:rsid w:val="00A47DF8"/>
    <w:rsid w:val="00A608D1"/>
    <w:rsid w:val="00A61045"/>
    <w:rsid w:val="00A62D0A"/>
    <w:rsid w:val="00A64BF8"/>
    <w:rsid w:val="00A65272"/>
    <w:rsid w:val="00A67A2F"/>
    <w:rsid w:val="00A77D49"/>
    <w:rsid w:val="00A8314D"/>
    <w:rsid w:val="00A87F28"/>
    <w:rsid w:val="00A9376E"/>
    <w:rsid w:val="00A937F3"/>
    <w:rsid w:val="00A93F36"/>
    <w:rsid w:val="00A94925"/>
    <w:rsid w:val="00A977F2"/>
    <w:rsid w:val="00AA1667"/>
    <w:rsid w:val="00AA1916"/>
    <w:rsid w:val="00AA213A"/>
    <w:rsid w:val="00AB7BFE"/>
    <w:rsid w:val="00AC0AE5"/>
    <w:rsid w:val="00AC3472"/>
    <w:rsid w:val="00AC4BB0"/>
    <w:rsid w:val="00AC54EC"/>
    <w:rsid w:val="00AC5F95"/>
    <w:rsid w:val="00AC6530"/>
    <w:rsid w:val="00AE0AB9"/>
    <w:rsid w:val="00AE4804"/>
    <w:rsid w:val="00AE6E58"/>
    <w:rsid w:val="00AE718B"/>
    <w:rsid w:val="00AE71F4"/>
    <w:rsid w:val="00AF1B1E"/>
    <w:rsid w:val="00AF2848"/>
    <w:rsid w:val="00AF4FC9"/>
    <w:rsid w:val="00AF5E2D"/>
    <w:rsid w:val="00B01667"/>
    <w:rsid w:val="00B04848"/>
    <w:rsid w:val="00B064BE"/>
    <w:rsid w:val="00B06C20"/>
    <w:rsid w:val="00B10A0C"/>
    <w:rsid w:val="00B115DD"/>
    <w:rsid w:val="00B1453A"/>
    <w:rsid w:val="00B24928"/>
    <w:rsid w:val="00B279CE"/>
    <w:rsid w:val="00B30985"/>
    <w:rsid w:val="00B3252D"/>
    <w:rsid w:val="00B3338D"/>
    <w:rsid w:val="00B35C15"/>
    <w:rsid w:val="00B41110"/>
    <w:rsid w:val="00B44916"/>
    <w:rsid w:val="00B45D21"/>
    <w:rsid w:val="00B467C3"/>
    <w:rsid w:val="00B52D5C"/>
    <w:rsid w:val="00B614CC"/>
    <w:rsid w:val="00B61A20"/>
    <w:rsid w:val="00B720FE"/>
    <w:rsid w:val="00B7451A"/>
    <w:rsid w:val="00B7759D"/>
    <w:rsid w:val="00B81464"/>
    <w:rsid w:val="00B9031B"/>
    <w:rsid w:val="00B9063F"/>
    <w:rsid w:val="00B93355"/>
    <w:rsid w:val="00B93832"/>
    <w:rsid w:val="00B96CFC"/>
    <w:rsid w:val="00B97869"/>
    <w:rsid w:val="00BA0B19"/>
    <w:rsid w:val="00BA1598"/>
    <w:rsid w:val="00BA78A7"/>
    <w:rsid w:val="00BB2FDC"/>
    <w:rsid w:val="00BB541E"/>
    <w:rsid w:val="00BC2A85"/>
    <w:rsid w:val="00BD5547"/>
    <w:rsid w:val="00BE0B35"/>
    <w:rsid w:val="00BF46CF"/>
    <w:rsid w:val="00BF4AB2"/>
    <w:rsid w:val="00BF57F3"/>
    <w:rsid w:val="00BF6015"/>
    <w:rsid w:val="00C03369"/>
    <w:rsid w:val="00C06B29"/>
    <w:rsid w:val="00C205CF"/>
    <w:rsid w:val="00C2352A"/>
    <w:rsid w:val="00C237F6"/>
    <w:rsid w:val="00C25651"/>
    <w:rsid w:val="00C26A93"/>
    <w:rsid w:val="00C30307"/>
    <w:rsid w:val="00C3401D"/>
    <w:rsid w:val="00C36BA5"/>
    <w:rsid w:val="00C47AC2"/>
    <w:rsid w:val="00C517F4"/>
    <w:rsid w:val="00C54433"/>
    <w:rsid w:val="00C669A0"/>
    <w:rsid w:val="00C74C90"/>
    <w:rsid w:val="00C76D53"/>
    <w:rsid w:val="00C8138A"/>
    <w:rsid w:val="00C86F5F"/>
    <w:rsid w:val="00C910D7"/>
    <w:rsid w:val="00C91EDA"/>
    <w:rsid w:val="00C96CD2"/>
    <w:rsid w:val="00CA1407"/>
    <w:rsid w:val="00CA513E"/>
    <w:rsid w:val="00CA65D9"/>
    <w:rsid w:val="00CB2EF9"/>
    <w:rsid w:val="00CB328F"/>
    <w:rsid w:val="00CB395E"/>
    <w:rsid w:val="00CB5172"/>
    <w:rsid w:val="00CC2F00"/>
    <w:rsid w:val="00CC6ECC"/>
    <w:rsid w:val="00CD6322"/>
    <w:rsid w:val="00CD780E"/>
    <w:rsid w:val="00CE2320"/>
    <w:rsid w:val="00CE6152"/>
    <w:rsid w:val="00CE70DA"/>
    <w:rsid w:val="00CF097C"/>
    <w:rsid w:val="00CF166A"/>
    <w:rsid w:val="00CF2BD1"/>
    <w:rsid w:val="00CF6178"/>
    <w:rsid w:val="00D01046"/>
    <w:rsid w:val="00D0207A"/>
    <w:rsid w:val="00D13FFB"/>
    <w:rsid w:val="00D16F9A"/>
    <w:rsid w:val="00D21E74"/>
    <w:rsid w:val="00D24583"/>
    <w:rsid w:val="00D30995"/>
    <w:rsid w:val="00D3156E"/>
    <w:rsid w:val="00D31C3C"/>
    <w:rsid w:val="00D31D95"/>
    <w:rsid w:val="00D41698"/>
    <w:rsid w:val="00D47489"/>
    <w:rsid w:val="00D47E0F"/>
    <w:rsid w:val="00D510DD"/>
    <w:rsid w:val="00D52886"/>
    <w:rsid w:val="00D52992"/>
    <w:rsid w:val="00D53567"/>
    <w:rsid w:val="00D53E28"/>
    <w:rsid w:val="00D55F66"/>
    <w:rsid w:val="00D5647A"/>
    <w:rsid w:val="00D614EC"/>
    <w:rsid w:val="00D64322"/>
    <w:rsid w:val="00D6502D"/>
    <w:rsid w:val="00D6592E"/>
    <w:rsid w:val="00D67121"/>
    <w:rsid w:val="00D71632"/>
    <w:rsid w:val="00D7525F"/>
    <w:rsid w:val="00D770B0"/>
    <w:rsid w:val="00D85826"/>
    <w:rsid w:val="00D87425"/>
    <w:rsid w:val="00D87B7B"/>
    <w:rsid w:val="00D9058E"/>
    <w:rsid w:val="00D97F87"/>
    <w:rsid w:val="00DA4665"/>
    <w:rsid w:val="00DA7E5E"/>
    <w:rsid w:val="00DB002E"/>
    <w:rsid w:val="00DB473D"/>
    <w:rsid w:val="00DC0A91"/>
    <w:rsid w:val="00DC2769"/>
    <w:rsid w:val="00DC60A4"/>
    <w:rsid w:val="00DC7CEC"/>
    <w:rsid w:val="00DD3DF8"/>
    <w:rsid w:val="00DD5F5C"/>
    <w:rsid w:val="00DD7F36"/>
    <w:rsid w:val="00DE6660"/>
    <w:rsid w:val="00DF4480"/>
    <w:rsid w:val="00DF78C0"/>
    <w:rsid w:val="00E005EE"/>
    <w:rsid w:val="00E1788D"/>
    <w:rsid w:val="00E2012D"/>
    <w:rsid w:val="00E25C1C"/>
    <w:rsid w:val="00E36880"/>
    <w:rsid w:val="00E41EFD"/>
    <w:rsid w:val="00E511F0"/>
    <w:rsid w:val="00E542F3"/>
    <w:rsid w:val="00E5500F"/>
    <w:rsid w:val="00E71FC2"/>
    <w:rsid w:val="00E73F5D"/>
    <w:rsid w:val="00E76AD1"/>
    <w:rsid w:val="00E77F3B"/>
    <w:rsid w:val="00E801EC"/>
    <w:rsid w:val="00E8241B"/>
    <w:rsid w:val="00E8248E"/>
    <w:rsid w:val="00E85609"/>
    <w:rsid w:val="00E876CA"/>
    <w:rsid w:val="00E92069"/>
    <w:rsid w:val="00E92B66"/>
    <w:rsid w:val="00E92FCF"/>
    <w:rsid w:val="00E94328"/>
    <w:rsid w:val="00EA2F92"/>
    <w:rsid w:val="00EA3E71"/>
    <w:rsid w:val="00EA4106"/>
    <w:rsid w:val="00EA44D3"/>
    <w:rsid w:val="00EA79D7"/>
    <w:rsid w:val="00EB3095"/>
    <w:rsid w:val="00EB5E80"/>
    <w:rsid w:val="00EB6D6E"/>
    <w:rsid w:val="00EB78D8"/>
    <w:rsid w:val="00EC49D7"/>
    <w:rsid w:val="00EC69EB"/>
    <w:rsid w:val="00EC70A3"/>
    <w:rsid w:val="00ED0971"/>
    <w:rsid w:val="00ED2351"/>
    <w:rsid w:val="00ED2C0F"/>
    <w:rsid w:val="00ED6383"/>
    <w:rsid w:val="00ED7395"/>
    <w:rsid w:val="00EE3A80"/>
    <w:rsid w:val="00EE51AA"/>
    <w:rsid w:val="00EE6686"/>
    <w:rsid w:val="00EF0B7C"/>
    <w:rsid w:val="00EF2098"/>
    <w:rsid w:val="00F00DF3"/>
    <w:rsid w:val="00F0147E"/>
    <w:rsid w:val="00F06941"/>
    <w:rsid w:val="00F07326"/>
    <w:rsid w:val="00F0766B"/>
    <w:rsid w:val="00F11A8D"/>
    <w:rsid w:val="00F136DF"/>
    <w:rsid w:val="00F14D54"/>
    <w:rsid w:val="00F21583"/>
    <w:rsid w:val="00F2239D"/>
    <w:rsid w:val="00F233FE"/>
    <w:rsid w:val="00F30EB6"/>
    <w:rsid w:val="00F33692"/>
    <w:rsid w:val="00F33C0E"/>
    <w:rsid w:val="00F37120"/>
    <w:rsid w:val="00F42FCD"/>
    <w:rsid w:val="00F437D5"/>
    <w:rsid w:val="00F44245"/>
    <w:rsid w:val="00F4471B"/>
    <w:rsid w:val="00F46FE3"/>
    <w:rsid w:val="00F4737D"/>
    <w:rsid w:val="00F4786E"/>
    <w:rsid w:val="00F6066E"/>
    <w:rsid w:val="00F61DE0"/>
    <w:rsid w:val="00F62325"/>
    <w:rsid w:val="00F63733"/>
    <w:rsid w:val="00F6558F"/>
    <w:rsid w:val="00F7130C"/>
    <w:rsid w:val="00F71ECB"/>
    <w:rsid w:val="00F73CFD"/>
    <w:rsid w:val="00F776B2"/>
    <w:rsid w:val="00F77CA3"/>
    <w:rsid w:val="00F814CC"/>
    <w:rsid w:val="00F82514"/>
    <w:rsid w:val="00F82F1A"/>
    <w:rsid w:val="00F844A7"/>
    <w:rsid w:val="00F8758E"/>
    <w:rsid w:val="00F971E0"/>
    <w:rsid w:val="00FA0813"/>
    <w:rsid w:val="00FA281C"/>
    <w:rsid w:val="00FA7144"/>
    <w:rsid w:val="00FB0560"/>
    <w:rsid w:val="00FB0D8C"/>
    <w:rsid w:val="00FB1820"/>
    <w:rsid w:val="00FB1B49"/>
    <w:rsid w:val="00FB3797"/>
    <w:rsid w:val="00FB4062"/>
    <w:rsid w:val="00FC2108"/>
    <w:rsid w:val="00FC2626"/>
    <w:rsid w:val="00FC263F"/>
    <w:rsid w:val="00FC3A35"/>
    <w:rsid w:val="00FC3B00"/>
    <w:rsid w:val="00FC581D"/>
    <w:rsid w:val="00FD0EA9"/>
    <w:rsid w:val="00FD238F"/>
    <w:rsid w:val="00FD60F4"/>
    <w:rsid w:val="00FD7006"/>
    <w:rsid w:val="00FE3E5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93767A"/>
  <w15:docId w15:val="{561B515E-C4A5-4510-8499-8E226706D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14141" w:themeColor="text1"/>
        <w:lang w:val="en-GB" w:eastAsia="en-US" w:bidi="ar-SA"/>
      </w:rPr>
    </w:rPrDefault>
    <w:pPrDefault>
      <w:pPr>
        <w:spacing w:after="60" w:line="360"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qFormat="1"/>
    <w:lsdException w:name="toa heading" w:semiHidden="1" w:unhideWhenUsed="1"/>
    <w:lsdException w:name="List" w:semiHidden="1"/>
    <w:lsdException w:name="List Bullet" w:semiHidden="1" w:unhideWhenUsed="1"/>
    <w:lsdException w:name="List Number" w:semiHidden="1" w:unhideWhenUsed="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uiPriority w:val="16"/>
    <w:semiHidden/>
    <w:rsid w:val="00354434"/>
    <w:pPr>
      <w:spacing w:line="240" w:lineRule="auto"/>
    </w:pPr>
    <w:rPr>
      <w:lang w:val="en-US"/>
    </w:rPr>
  </w:style>
  <w:style w:type="paragraph" w:styleId="Heading1">
    <w:name w:val="heading 1"/>
    <w:aliases w:val="(numbered 1)"/>
    <w:basedOn w:val="Bodycopy"/>
    <w:next w:val="Bodycopy"/>
    <w:link w:val="Heading1Char"/>
    <w:autoRedefine/>
    <w:uiPriority w:val="25"/>
    <w:semiHidden/>
    <w:qFormat/>
    <w:rsid w:val="00A8314D"/>
    <w:pPr>
      <w:keepNext/>
      <w:keepLines/>
      <w:numPr>
        <w:numId w:val="40"/>
      </w:numPr>
      <w:tabs>
        <w:tab w:val="clear" w:pos="3680"/>
      </w:tabs>
      <w:suppressAutoHyphens/>
      <w:spacing w:before="360"/>
      <w:ind w:left="431" w:hanging="431"/>
      <w:outlineLvl w:val="0"/>
    </w:pPr>
    <w:rPr>
      <w:rFonts w:eastAsiaTheme="majorEastAsia" w:cstheme="majorBidi"/>
      <w:b/>
      <w:sz w:val="32"/>
      <w:szCs w:val="32"/>
    </w:rPr>
  </w:style>
  <w:style w:type="paragraph" w:styleId="Heading2">
    <w:name w:val="heading 2"/>
    <w:aliases w:val="(numbered 2)"/>
    <w:basedOn w:val="Bodycopy"/>
    <w:next w:val="Bodycopy"/>
    <w:link w:val="Heading2Char"/>
    <w:autoRedefine/>
    <w:uiPriority w:val="25"/>
    <w:semiHidden/>
    <w:qFormat/>
    <w:rsid w:val="00A8314D"/>
    <w:pPr>
      <w:keepNext/>
      <w:keepLines/>
      <w:numPr>
        <w:ilvl w:val="1"/>
        <w:numId w:val="40"/>
      </w:numPr>
      <w:tabs>
        <w:tab w:val="clear" w:pos="3680"/>
      </w:tabs>
      <w:spacing w:before="360"/>
      <w:ind w:left="578" w:hanging="578"/>
      <w:outlineLvl w:val="1"/>
    </w:pPr>
    <w:rPr>
      <w:rFonts w:eastAsiaTheme="majorEastAsia" w:cstheme="majorBidi"/>
      <w:sz w:val="28"/>
      <w:szCs w:val="26"/>
    </w:rPr>
  </w:style>
  <w:style w:type="paragraph" w:styleId="Heading3">
    <w:name w:val="heading 3"/>
    <w:aliases w:val="(numbered 3)"/>
    <w:basedOn w:val="Bodycopy"/>
    <w:next w:val="Bodycopy"/>
    <w:link w:val="Heading3Char"/>
    <w:autoRedefine/>
    <w:uiPriority w:val="25"/>
    <w:semiHidden/>
    <w:qFormat/>
    <w:rsid w:val="00A8314D"/>
    <w:pPr>
      <w:keepNext/>
      <w:keepLines/>
      <w:numPr>
        <w:ilvl w:val="2"/>
        <w:numId w:val="40"/>
      </w:numPr>
      <w:tabs>
        <w:tab w:val="clear" w:pos="3680"/>
      </w:tabs>
      <w:spacing w:before="360"/>
      <w:outlineLvl w:val="2"/>
    </w:pPr>
    <w:rPr>
      <w:rFonts w:eastAsiaTheme="majorEastAsia" w:cstheme="majorBidi"/>
      <w:b/>
      <w:sz w:val="24"/>
      <w:szCs w:val="24"/>
    </w:rPr>
  </w:style>
  <w:style w:type="paragraph" w:styleId="Heading4">
    <w:name w:val="heading 4"/>
    <w:aliases w:val="(numbered 4)"/>
    <w:basedOn w:val="Bodycopy"/>
    <w:next w:val="Bodycopy"/>
    <w:link w:val="Heading4Char"/>
    <w:autoRedefine/>
    <w:uiPriority w:val="25"/>
    <w:semiHidden/>
    <w:qFormat/>
    <w:rsid w:val="00A8314D"/>
    <w:pPr>
      <w:keepNext/>
      <w:keepLines/>
      <w:numPr>
        <w:ilvl w:val="3"/>
        <w:numId w:val="40"/>
      </w:numPr>
      <w:tabs>
        <w:tab w:val="clear" w:pos="3680"/>
      </w:tabs>
      <w:spacing w:before="360"/>
      <w:ind w:left="862" w:hanging="862"/>
      <w:outlineLvl w:val="3"/>
    </w:pPr>
    <w:rPr>
      <w:rFonts w:eastAsiaTheme="majorEastAsia" w:cstheme="majorBidi"/>
      <w:b/>
      <w:bCs/>
      <w:iCs/>
      <w:sz w:val="22"/>
    </w:rPr>
  </w:style>
  <w:style w:type="paragraph" w:styleId="Heading5">
    <w:name w:val="heading 5"/>
    <w:basedOn w:val="Normal"/>
    <w:next w:val="Normal"/>
    <w:link w:val="Heading5Char"/>
    <w:autoRedefine/>
    <w:uiPriority w:val="25"/>
    <w:semiHidden/>
    <w:rsid w:val="0077416C"/>
    <w:pPr>
      <w:keepNext/>
      <w:keepLines/>
      <w:numPr>
        <w:ilvl w:val="4"/>
        <w:numId w:val="40"/>
      </w:numPr>
      <w:spacing w:before="200"/>
      <w:outlineLvl w:val="4"/>
    </w:pPr>
    <w:rPr>
      <w:rFonts w:asciiTheme="majorHAnsi" w:eastAsiaTheme="majorEastAsia" w:hAnsiTheme="majorHAnsi" w:cstheme="majorBidi"/>
      <w:i/>
      <w:color w:val="C137A2" w:themeColor="accent1"/>
    </w:rPr>
  </w:style>
  <w:style w:type="paragraph" w:styleId="Heading6">
    <w:name w:val="heading 6"/>
    <w:basedOn w:val="Normal"/>
    <w:next w:val="Normal"/>
    <w:link w:val="Heading6Char"/>
    <w:uiPriority w:val="25"/>
    <w:semiHidden/>
    <w:rsid w:val="0077416C"/>
    <w:pPr>
      <w:keepNext/>
      <w:keepLines/>
      <w:numPr>
        <w:ilvl w:val="5"/>
        <w:numId w:val="40"/>
      </w:numPr>
      <w:spacing w:before="200"/>
      <w:outlineLvl w:val="5"/>
    </w:pPr>
    <w:rPr>
      <w:rFonts w:asciiTheme="majorHAnsi" w:eastAsiaTheme="majorEastAsia" w:hAnsiTheme="majorHAnsi" w:cstheme="majorBidi"/>
      <w:b/>
      <w:iCs/>
      <w:color w:val="C137A2" w:themeColor="accent1"/>
      <w:sz w:val="18"/>
    </w:rPr>
  </w:style>
  <w:style w:type="paragraph" w:styleId="Heading7">
    <w:name w:val="heading 7"/>
    <w:basedOn w:val="Normal"/>
    <w:next w:val="Normal"/>
    <w:link w:val="Heading7Char"/>
    <w:uiPriority w:val="25"/>
    <w:semiHidden/>
    <w:rsid w:val="0077416C"/>
    <w:pPr>
      <w:keepNext/>
      <w:keepLines/>
      <w:numPr>
        <w:ilvl w:val="6"/>
        <w:numId w:val="40"/>
      </w:numPr>
      <w:spacing w:before="200"/>
      <w:outlineLvl w:val="6"/>
    </w:pPr>
    <w:rPr>
      <w:rFonts w:asciiTheme="majorHAnsi" w:eastAsiaTheme="majorEastAsia" w:hAnsiTheme="majorHAnsi" w:cstheme="majorBidi"/>
      <w:i/>
      <w:iCs/>
      <w:color w:val="414141" w:themeColor="text2"/>
      <w:sz w:val="18"/>
    </w:rPr>
  </w:style>
  <w:style w:type="paragraph" w:styleId="Heading8">
    <w:name w:val="heading 8"/>
    <w:basedOn w:val="Normal"/>
    <w:next w:val="Normal"/>
    <w:link w:val="Heading8Char"/>
    <w:uiPriority w:val="25"/>
    <w:semiHidden/>
    <w:rsid w:val="0077416C"/>
    <w:pPr>
      <w:keepNext/>
      <w:keepLines/>
      <w:numPr>
        <w:ilvl w:val="7"/>
        <w:numId w:val="40"/>
      </w:numPr>
      <w:spacing w:before="200"/>
      <w:outlineLvl w:val="7"/>
    </w:pPr>
    <w:rPr>
      <w:rFonts w:asciiTheme="majorHAnsi" w:eastAsiaTheme="majorEastAsia" w:hAnsiTheme="majorHAnsi" w:cstheme="majorBidi"/>
      <w:b/>
      <w:color w:val="auto"/>
      <w:sz w:val="18"/>
    </w:rPr>
  </w:style>
  <w:style w:type="paragraph" w:styleId="Heading9">
    <w:name w:val="heading 9"/>
    <w:basedOn w:val="Normal"/>
    <w:next w:val="Normal"/>
    <w:link w:val="Heading9Char"/>
    <w:uiPriority w:val="25"/>
    <w:semiHidden/>
    <w:rsid w:val="0077416C"/>
    <w:pPr>
      <w:keepNext/>
      <w:keepLines/>
      <w:numPr>
        <w:ilvl w:val="8"/>
        <w:numId w:val="40"/>
      </w:numPr>
      <w:spacing w:before="200"/>
      <w:outlineLvl w:val="8"/>
    </w:pPr>
    <w:rPr>
      <w:rFonts w:asciiTheme="majorHAnsi" w:eastAsiaTheme="majorEastAsia" w:hAnsiTheme="majorHAnsi" w:cstheme="majorBidi"/>
      <w:b/>
      <w:i/>
      <w:iCs/>
      <w:color w:val="8D8D8D" w:themeColor="text1" w:themeTint="99"/>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numbered 1) Char"/>
    <w:basedOn w:val="DefaultParagraphFont"/>
    <w:link w:val="Heading1"/>
    <w:uiPriority w:val="25"/>
    <w:semiHidden/>
    <w:rsid w:val="001F3412"/>
    <w:rPr>
      <w:rFonts w:asciiTheme="majorHAnsi" w:eastAsiaTheme="majorEastAsia" w:hAnsiTheme="majorHAnsi" w:cstheme="majorBidi"/>
      <w:b/>
      <w:noProof/>
      <w:color w:val="414141" w:themeColor="text2"/>
      <w:sz w:val="32"/>
      <w:szCs w:val="32"/>
      <w:lang w:val="en-US"/>
    </w:rPr>
  </w:style>
  <w:style w:type="character" w:customStyle="1" w:styleId="Heading2Char">
    <w:name w:val="Heading 2 Char"/>
    <w:aliases w:val="(numbered 2) Char"/>
    <w:basedOn w:val="DefaultParagraphFont"/>
    <w:link w:val="Heading2"/>
    <w:uiPriority w:val="25"/>
    <w:semiHidden/>
    <w:rsid w:val="001F3412"/>
    <w:rPr>
      <w:rFonts w:asciiTheme="majorHAnsi" w:eastAsiaTheme="majorEastAsia" w:hAnsiTheme="majorHAnsi" w:cstheme="majorBidi"/>
      <w:noProof/>
      <w:color w:val="414141" w:themeColor="text2"/>
      <w:sz w:val="28"/>
      <w:szCs w:val="26"/>
      <w:lang w:val="en-US"/>
    </w:rPr>
  </w:style>
  <w:style w:type="character" w:customStyle="1" w:styleId="Heading3Char">
    <w:name w:val="Heading 3 Char"/>
    <w:aliases w:val="(numbered 3) Char"/>
    <w:basedOn w:val="DefaultParagraphFont"/>
    <w:link w:val="Heading3"/>
    <w:uiPriority w:val="25"/>
    <w:semiHidden/>
    <w:rsid w:val="001F3412"/>
    <w:rPr>
      <w:rFonts w:asciiTheme="majorHAnsi" w:eastAsiaTheme="majorEastAsia" w:hAnsiTheme="majorHAnsi" w:cstheme="majorBidi"/>
      <w:b/>
      <w:noProof/>
      <w:color w:val="414141" w:themeColor="text2"/>
      <w:sz w:val="24"/>
      <w:szCs w:val="24"/>
      <w:lang w:val="en-US"/>
    </w:rPr>
  </w:style>
  <w:style w:type="paragraph" w:styleId="NoSpacing">
    <w:name w:val="No Spacing"/>
    <w:basedOn w:val="Bodycopy"/>
    <w:link w:val="NoSpacingChar"/>
    <w:autoRedefine/>
    <w:uiPriority w:val="17"/>
    <w:semiHidden/>
    <w:qFormat/>
    <w:rsid w:val="002E794A"/>
    <w:pPr>
      <w:framePr w:wrap="around" w:vAnchor="page" w:hAnchor="page" w:x="787" w:y="13468"/>
      <w:spacing w:after="0" w:line="276" w:lineRule="auto"/>
    </w:pPr>
    <w:rPr>
      <w:b/>
      <w:color w:val="FFFFFF" w:themeColor="background1"/>
    </w:rPr>
  </w:style>
  <w:style w:type="character" w:customStyle="1" w:styleId="NoSpacingChar">
    <w:name w:val="No Spacing Char"/>
    <w:basedOn w:val="DefaultParagraphFont"/>
    <w:link w:val="NoSpacing"/>
    <w:uiPriority w:val="17"/>
    <w:semiHidden/>
    <w:rsid w:val="002E794A"/>
    <w:rPr>
      <w:rFonts w:asciiTheme="majorHAnsi" w:hAnsiTheme="majorHAnsi" w:cstheme="majorHAnsi"/>
      <w:b/>
      <w:color w:val="FFFFFF" w:themeColor="background1"/>
      <w:lang w:val="en-US"/>
    </w:rPr>
  </w:style>
  <w:style w:type="character" w:styleId="CommentReference">
    <w:name w:val="annotation reference"/>
    <w:basedOn w:val="DefaultParagraphFont"/>
    <w:uiPriority w:val="99"/>
    <w:semiHidden/>
    <w:rsid w:val="00051F98"/>
    <w:rPr>
      <w:rFonts w:asciiTheme="minorHAnsi" w:hAnsiTheme="minorHAnsi"/>
      <w:color w:val="202020" w:themeColor="text2" w:themeShade="80"/>
      <w:sz w:val="16"/>
      <w:szCs w:val="16"/>
    </w:rPr>
  </w:style>
  <w:style w:type="paragraph" w:styleId="CommentText">
    <w:name w:val="annotation text"/>
    <w:basedOn w:val="Normal"/>
    <w:link w:val="CommentTextChar"/>
    <w:uiPriority w:val="99"/>
    <w:semiHidden/>
    <w:rsid w:val="00051F98"/>
    <w:rPr>
      <w:sz w:val="16"/>
    </w:rPr>
  </w:style>
  <w:style w:type="character" w:customStyle="1" w:styleId="CommentTextChar">
    <w:name w:val="Comment Text Char"/>
    <w:basedOn w:val="DefaultParagraphFont"/>
    <w:link w:val="CommentText"/>
    <w:uiPriority w:val="99"/>
    <w:semiHidden/>
    <w:rsid w:val="002835DF"/>
    <w:rPr>
      <w:sz w:val="16"/>
    </w:rPr>
  </w:style>
  <w:style w:type="paragraph" w:styleId="CommentSubject">
    <w:name w:val="annotation subject"/>
    <w:basedOn w:val="CommentText"/>
    <w:next w:val="CommentText"/>
    <w:link w:val="CommentSubjectChar"/>
    <w:uiPriority w:val="99"/>
    <w:semiHidden/>
    <w:rsid w:val="00051F98"/>
    <w:rPr>
      <w:b/>
      <w:bCs/>
      <w:color w:val="202020" w:themeColor="text2" w:themeShade="80"/>
    </w:rPr>
  </w:style>
  <w:style w:type="character" w:customStyle="1" w:styleId="CommentSubjectChar">
    <w:name w:val="Comment Subject Char"/>
    <w:basedOn w:val="CommentTextChar"/>
    <w:link w:val="CommentSubject"/>
    <w:uiPriority w:val="99"/>
    <w:semiHidden/>
    <w:rsid w:val="002835DF"/>
    <w:rPr>
      <w:b/>
      <w:bCs/>
      <w:color w:val="202020" w:themeColor="text2" w:themeShade="80"/>
      <w:sz w:val="16"/>
    </w:rPr>
  </w:style>
  <w:style w:type="paragraph" w:styleId="BalloonText">
    <w:name w:val="Balloon Text"/>
    <w:basedOn w:val="Normal"/>
    <w:link w:val="BalloonTextChar"/>
    <w:uiPriority w:val="99"/>
    <w:semiHidden/>
    <w:rsid w:val="00A87F28"/>
    <w:rPr>
      <w:rFonts w:cs="Tahoma"/>
      <w:sz w:val="16"/>
      <w:szCs w:val="16"/>
    </w:rPr>
  </w:style>
  <w:style w:type="character" w:customStyle="1" w:styleId="BalloonTextChar">
    <w:name w:val="Balloon Text Char"/>
    <w:basedOn w:val="DefaultParagraphFont"/>
    <w:link w:val="BalloonText"/>
    <w:uiPriority w:val="99"/>
    <w:semiHidden/>
    <w:rsid w:val="002835DF"/>
    <w:rPr>
      <w:rFonts w:cs="Tahoma"/>
      <w:sz w:val="16"/>
      <w:szCs w:val="16"/>
    </w:rPr>
  </w:style>
  <w:style w:type="character" w:styleId="PlaceholderText">
    <w:name w:val="Placeholder Text"/>
    <w:basedOn w:val="DefaultParagraphFont"/>
    <w:uiPriority w:val="99"/>
    <w:semiHidden/>
    <w:rsid w:val="00051F98"/>
    <w:rPr>
      <w:rFonts w:asciiTheme="minorHAnsi" w:hAnsiTheme="minorHAnsi"/>
      <w:i/>
      <w:color w:val="B3E3C8" w:themeColor="accent3" w:themeTint="66"/>
      <w:sz w:val="20"/>
    </w:rPr>
  </w:style>
  <w:style w:type="paragraph" w:styleId="Header">
    <w:name w:val="header"/>
    <w:basedOn w:val="Normal"/>
    <w:link w:val="HeaderChar"/>
    <w:uiPriority w:val="99"/>
    <w:semiHidden/>
    <w:rsid w:val="00555870"/>
    <w:pPr>
      <w:tabs>
        <w:tab w:val="center" w:pos="4513"/>
        <w:tab w:val="right" w:pos="9026"/>
      </w:tabs>
    </w:pPr>
  </w:style>
  <w:style w:type="character" w:customStyle="1" w:styleId="HeaderChar">
    <w:name w:val="Header Char"/>
    <w:basedOn w:val="DefaultParagraphFont"/>
    <w:link w:val="Header"/>
    <w:uiPriority w:val="99"/>
    <w:semiHidden/>
    <w:rsid w:val="002835DF"/>
  </w:style>
  <w:style w:type="paragraph" w:customStyle="1" w:styleId="StyleBackcoverfooterright">
    <w:name w:val="Style Back cover footer right"/>
    <w:basedOn w:val="Backcoverfooter"/>
    <w:uiPriority w:val="17"/>
    <w:semiHidden/>
    <w:qFormat/>
    <w:rsid w:val="003B2996"/>
    <w:pPr>
      <w:framePr w:wrap="around"/>
      <w:jc w:val="right"/>
    </w:pPr>
    <w:rPr>
      <w:rFonts w:eastAsia="Times New Roman" w:cs="Times New Roman"/>
      <w:szCs w:val="20"/>
    </w:rPr>
  </w:style>
  <w:style w:type="paragraph" w:customStyle="1" w:styleId="Covertitle">
    <w:name w:val="Cover title"/>
    <w:uiPriority w:val="14"/>
    <w:qFormat/>
    <w:rsid w:val="00885288"/>
    <w:pPr>
      <w:framePr w:hSpace="187" w:wrap="around" w:vAnchor="page" w:hAnchor="page" w:x="802" w:y="2734"/>
      <w:spacing w:after="200" w:line="240" w:lineRule="auto"/>
    </w:pPr>
    <w:rPr>
      <w:rFonts w:asciiTheme="majorHAnsi" w:eastAsiaTheme="majorEastAsia" w:hAnsiTheme="majorHAnsi" w:cstheme="majorBidi"/>
      <w:b/>
      <w:color w:val="FFFFFF" w:themeColor="background1"/>
      <w:sz w:val="60"/>
      <w:szCs w:val="60"/>
      <w:lang w:val="en-US"/>
    </w:rPr>
  </w:style>
  <w:style w:type="paragraph" w:customStyle="1" w:styleId="Coversubtitle">
    <w:name w:val="Cover sub title"/>
    <w:uiPriority w:val="15"/>
    <w:qFormat/>
    <w:rsid w:val="00885288"/>
    <w:pPr>
      <w:framePr w:hSpace="187" w:wrap="around" w:vAnchor="page" w:hAnchor="page" w:x="802" w:y="2734"/>
      <w:spacing w:after="200" w:line="240" w:lineRule="auto"/>
    </w:pPr>
    <w:rPr>
      <w:rFonts w:eastAsiaTheme="minorEastAsia"/>
      <w:color w:val="FFFFFF" w:themeColor="background1"/>
      <w:sz w:val="32"/>
      <w:szCs w:val="32"/>
      <w:lang w:val="en-US"/>
    </w:rPr>
  </w:style>
  <w:style w:type="paragraph" w:customStyle="1" w:styleId="Coverproductname">
    <w:name w:val="Cover product name"/>
    <w:uiPriority w:val="14"/>
    <w:qFormat/>
    <w:rsid w:val="00885288"/>
    <w:pPr>
      <w:framePr w:hSpace="187" w:wrap="around" w:vAnchor="page" w:hAnchor="page" w:x="802" w:y="2734"/>
      <w:tabs>
        <w:tab w:val="left" w:pos="4020"/>
      </w:tabs>
      <w:spacing w:after="0" w:line="240" w:lineRule="auto"/>
    </w:pPr>
    <w:rPr>
      <w:rFonts w:eastAsiaTheme="minorEastAsia"/>
      <w:color w:val="FFFFFF" w:themeColor="background1"/>
      <w:sz w:val="24"/>
      <w:szCs w:val="24"/>
      <w:lang w:val="en-US"/>
    </w:rPr>
  </w:style>
  <w:style w:type="paragraph" w:customStyle="1" w:styleId="Bodycopy">
    <w:name w:val="Body copy"/>
    <w:basedOn w:val="Normal"/>
    <w:uiPriority w:val="6"/>
    <w:qFormat/>
    <w:rsid w:val="00A8314D"/>
    <w:pPr>
      <w:tabs>
        <w:tab w:val="left" w:pos="3680"/>
      </w:tabs>
      <w:spacing w:after="120"/>
    </w:pPr>
    <w:rPr>
      <w:rFonts w:asciiTheme="majorHAnsi" w:hAnsiTheme="majorHAnsi" w:cstheme="majorHAnsi"/>
      <w:color w:val="414141" w:themeColor="text2"/>
    </w:rPr>
  </w:style>
  <w:style w:type="paragraph" w:customStyle="1" w:styleId="SubheadLv1">
    <w:name w:val="Sub head Lv1"/>
    <w:basedOn w:val="Normal"/>
    <w:next w:val="Bodycopy"/>
    <w:uiPriority w:val="2"/>
    <w:qFormat/>
    <w:rsid w:val="00262196"/>
    <w:pPr>
      <w:outlineLvl w:val="2"/>
    </w:pPr>
    <w:rPr>
      <w:rFonts w:asciiTheme="majorHAnsi" w:hAnsiTheme="majorHAnsi" w:cstheme="majorHAnsi"/>
      <w:b/>
      <w:color w:val="414141" w:themeColor="text2"/>
      <w:sz w:val="24"/>
      <w:szCs w:val="24"/>
    </w:rPr>
  </w:style>
  <w:style w:type="paragraph" w:customStyle="1" w:styleId="SubheadLv2">
    <w:name w:val="Sub head Lv2"/>
    <w:basedOn w:val="Normal"/>
    <w:next w:val="Bodycopy"/>
    <w:uiPriority w:val="3"/>
    <w:qFormat/>
    <w:rsid w:val="00262196"/>
    <w:pPr>
      <w:outlineLvl w:val="3"/>
    </w:pPr>
    <w:rPr>
      <w:rFonts w:asciiTheme="majorHAnsi" w:hAnsiTheme="majorHAnsi" w:cstheme="majorHAnsi"/>
      <w:b/>
      <w:color w:val="414141" w:themeColor="text2"/>
    </w:rPr>
  </w:style>
  <w:style w:type="paragraph" w:customStyle="1" w:styleId="Standardfirst">
    <w:name w:val="Standard first"/>
    <w:basedOn w:val="Normal"/>
    <w:next w:val="Bodycopy"/>
    <w:uiPriority w:val="5"/>
    <w:qFormat/>
    <w:rsid w:val="008D7D03"/>
    <w:pPr>
      <w:spacing w:before="200" w:after="320"/>
    </w:pPr>
    <w:rPr>
      <w:rFonts w:asciiTheme="majorHAnsi" w:hAnsiTheme="majorHAnsi" w:cstheme="majorHAnsi"/>
      <w:color w:val="C137A2" w:themeColor="accent1"/>
      <w:sz w:val="30"/>
      <w:szCs w:val="30"/>
    </w:rPr>
  </w:style>
  <w:style w:type="paragraph" w:customStyle="1" w:styleId="Pullquote">
    <w:name w:val="Pull quote"/>
    <w:basedOn w:val="Normal"/>
    <w:next w:val="Pullquoteauthorname"/>
    <w:uiPriority w:val="11"/>
    <w:qFormat/>
    <w:rsid w:val="009335BB"/>
    <w:pPr>
      <w:spacing w:before="240" w:after="120"/>
      <w:ind w:hanging="84"/>
    </w:pPr>
    <w:rPr>
      <w:rFonts w:asciiTheme="majorHAnsi" w:hAnsiTheme="majorHAnsi" w:cstheme="majorHAnsi"/>
      <w:color w:val="694ED6" w:themeColor="accent2"/>
      <w:sz w:val="28"/>
    </w:rPr>
  </w:style>
  <w:style w:type="paragraph" w:customStyle="1" w:styleId="Pullquoteauthorname">
    <w:name w:val="Pull quote author name"/>
    <w:basedOn w:val="Normal"/>
    <w:next w:val="Pullquoteauthortitlecompany"/>
    <w:uiPriority w:val="12"/>
    <w:qFormat/>
    <w:rsid w:val="00AA1916"/>
    <w:pPr>
      <w:spacing w:after="0"/>
    </w:pPr>
    <w:rPr>
      <w:rFonts w:asciiTheme="majorHAnsi" w:hAnsiTheme="majorHAnsi" w:cstheme="majorHAnsi"/>
      <w:b/>
      <w:color w:val="414141" w:themeColor="text2"/>
      <w:szCs w:val="18"/>
    </w:rPr>
  </w:style>
  <w:style w:type="paragraph" w:customStyle="1" w:styleId="Pullquoteauthortitlecompany">
    <w:name w:val="Pull quote author title/company"/>
    <w:basedOn w:val="Normal"/>
    <w:next w:val="Bodycopy"/>
    <w:uiPriority w:val="13"/>
    <w:qFormat/>
    <w:rsid w:val="00FB3797"/>
    <w:pPr>
      <w:spacing w:after="360"/>
    </w:pPr>
    <w:rPr>
      <w:rFonts w:asciiTheme="majorHAnsi" w:hAnsiTheme="majorHAnsi" w:cstheme="majorHAnsi"/>
      <w:color w:val="414141" w:themeColor="text2"/>
      <w:szCs w:val="28"/>
    </w:rPr>
  </w:style>
  <w:style w:type="paragraph" w:customStyle="1" w:styleId="Intromedium">
    <w:name w:val="Intro medium"/>
    <w:basedOn w:val="Normal"/>
    <w:next w:val="Standardfirst"/>
    <w:uiPriority w:val="4"/>
    <w:qFormat/>
    <w:rsid w:val="009335BB"/>
    <w:pPr>
      <w:spacing w:after="400"/>
    </w:pPr>
    <w:rPr>
      <w:rFonts w:asciiTheme="majorHAnsi" w:hAnsiTheme="majorHAnsi" w:cstheme="majorHAnsi"/>
      <w:color w:val="694ED6" w:themeColor="accent2"/>
      <w:sz w:val="52"/>
      <w:szCs w:val="60"/>
    </w:rPr>
  </w:style>
  <w:style w:type="paragraph" w:customStyle="1" w:styleId="BulletpointLv1">
    <w:name w:val="Bullet point Lv1"/>
    <w:basedOn w:val="Bodycopy"/>
    <w:uiPriority w:val="7"/>
    <w:qFormat/>
    <w:rsid w:val="007051FE"/>
    <w:pPr>
      <w:numPr>
        <w:numId w:val="31"/>
      </w:numPr>
    </w:pPr>
  </w:style>
  <w:style w:type="paragraph" w:styleId="TOCHeading">
    <w:name w:val="TOC Heading"/>
    <w:basedOn w:val="Normal"/>
    <w:next w:val="Normal"/>
    <w:uiPriority w:val="39"/>
    <w:semiHidden/>
    <w:qFormat/>
    <w:rsid w:val="00374CDF"/>
    <w:pPr>
      <w:spacing w:line="360" w:lineRule="auto"/>
      <w:outlineLvl w:val="0"/>
    </w:pPr>
    <w:rPr>
      <w:b/>
      <w:bCs/>
      <w:color w:val="414141" w:themeColor="text2"/>
      <w:sz w:val="48"/>
      <w:szCs w:val="32"/>
    </w:rPr>
  </w:style>
  <w:style w:type="paragraph" w:customStyle="1" w:styleId="SectionheadingLv1">
    <w:name w:val="Section heading Lv1"/>
    <w:basedOn w:val="Normal"/>
    <w:next w:val="SubheadLv2"/>
    <w:link w:val="SectionheadingLv1Char"/>
    <w:qFormat/>
    <w:rsid w:val="00B3252D"/>
    <w:pPr>
      <w:spacing w:after="120"/>
      <w:outlineLvl w:val="0"/>
    </w:pPr>
    <w:rPr>
      <w:rFonts w:asciiTheme="majorHAnsi" w:hAnsiTheme="majorHAnsi" w:cstheme="majorHAnsi"/>
      <w:b/>
      <w:color w:val="414141" w:themeColor="text2"/>
      <w:sz w:val="32"/>
      <w:szCs w:val="36"/>
    </w:rPr>
  </w:style>
  <w:style w:type="paragraph" w:styleId="TOC1">
    <w:name w:val="toc 1"/>
    <w:basedOn w:val="SectionheadingLv1"/>
    <w:next w:val="Normal"/>
    <w:uiPriority w:val="39"/>
    <w:rsid w:val="00727A93"/>
    <w:pPr>
      <w:tabs>
        <w:tab w:val="left" w:pos="400"/>
        <w:tab w:val="right" w:pos="6804"/>
      </w:tabs>
      <w:spacing w:before="360" w:after="0"/>
      <w:outlineLvl w:val="9"/>
    </w:pPr>
    <w:rPr>
      <w:bCs/>
      <w:color w:val="C137A2" w:themeColor="accent1"/>
      <w:sz w:val="28"/>
      <w:szCs w:val="24"/>
    </w:rPr>
  </w:style>
  <w:style w:type="paragraph" w:styleId="TOC2">
    <w:name w:val="toc 2"/>
    <w:basedOn w:val="SectionheadingLv2"/>
    <w:next w:val="Normal"/>
    <w:uiPriority w:val="39"/>
    <w:rsid w:val="0018339F"/>
    <w:pPr>
      <w:tabs>
        <w:tab w:val="clear" w:pos="3960"/>
        <w:tab w:val="left" w:pos="567"/>
        <w:tab w:val="right" w:pos="6804"/>
      </w:tabs>
      <w:spacing w:before="120" w:after="0"/>
      <w:outlineLvl w:val="9"/>
    </w:pPr>
    <w:rPr>
      <w:rFonts w:asciiTheme="minorHAnsi" w:hAnsiTheme="minorHAnsi" w:cstheme="minorHAnsi"/>
      <w:bCs w:val="0"/>
      <w:sz w:val="24"/>
    </w:rPr>
  </w:style>
  <w:style w:type="paragraph" w:customStyle="1" w:styleId="SectionheadingLv2">
    <w:name w:val="Section heading Lv2"/>
    <w:basedOn w:val="SectionheadingLv1"/>
    <w:next w:val="Standardfirst"/>
    <w:uiPriority w:val="1"/>
    <w:qFormat/>
    <w:rsid w:val="00262196"/>
    <w:pPr>
      <w:tabs>
        <w:tab w:val="left" w:pos="3960"/>
      </w:tabs>
      <w:spacing w:after="200"/>
      <w:outlineLvl w:val="1"/>
    </w:pPr>
    <w:rPr>
      <w:b w:val="0"/>
      <w:bCs/>
      <w:sz w:val="28"/>
      <w:szCs w:val="20"/>
    </w:rPr>
  </w:style>
  <w:style w:type="character" w:styleId="Hyperlink">
    <w:name w:val="Hyperlink"/>
    <w:basedOn w:val="DefaultParagraphFont"/>
    <w:uiPriority w:val="99"/>
    <w:qFormat/>
    <w:rsid w:val="007051FE"/>
    <w:rPr>
      <w:rFonts w:asciiTheme="majorHAnsi" w:hAnsiTheme="majorHAnsi"/>
      <w:color w:val="C137A2" w:themeColor="accent1"/>
      <w:sz w:val="20"/>
      <w:u w:val="none"/>
    </w:rPr>
  </w:style>
  <w:style w:type="paragraph" w:styleId="TOC3">
    <w:name w:val="toc 3"/>
    <w:basedOn w:val="SubheadLv1"/>
    <w:next w:val="Normal"/>
    <w:uiPriority w:val="39"/>
    <w:rsid w:val="0018339F"/>
    <w:pPr>
      <w:tabs>
        <w:tab w:val="right" w:pos="6804"/>
        <w:tab w:val="right" w:leader="dot" w:pos="7360"/>
      </w:tabs>
      <w:spacing w:after="0"/>
      <w:ind w:left="198"/>
      <w:outlineLvl w:val="9"/>
    </w:pPr>
    <w:rPr>
      <w:rFonts w:asciiTheme="minorHAnsi" w:hAnsiTheme="minorHAnsi" w:cstheme="minorHAnsi"/>
      <w:b w:val="0"/>
      <w:sz w:val="20"/>
      <w:szCs w:val="20"/>
    </w:rPr>
  </w:style>
  <w:style w:type="table" w:styleId="TableGrid">
    <w:name w:val="Table Grid"/>
    <w:basedOn w:val="TableNormal"/>
    <w:uiPriority w:val="39"/>
    <w:rsid w:val="00E51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TableNormal"/>
    <w:uiPriority w:val="49"/>
    <w:rsid w:val="007140BE"/>
    <w:pPr>
      <w:spacing w:after="0" w:line="240" w:lineRule="auto"/>
    </w:pPr>
    <w:tblPr>
      <w:tblStyleRowBandSize w:val="1"/>
      <w:tblStyleColBandSize w:val="1"/>
      <w:tblBorders>
        <w:insideV w:val="single" w:sz="4" w:space="0" w:color="FFFFFF" w:themeColor="background1"/>
      </w:tblBorders>
      <w:tblCellMar>
        <w:top w:w="57" w:type="dxa"/>
        <w:left w:w="57" w:type="dxa"/>
        <w:bottom w:w="57" w:type="dxa"/>
        <w:right w:w="57" w:type="dxa"/>
      </w:tblCellMar>
    </w:tblPr>
    <w:tcPr>
      <w:shd w:val="clear" w:color="auto" w:fill="FFFFFF" w:themeFill="background1"/>
    </w:tcPr>
    <w:tblStylePr w:type="firstRow">
      <w:rPr>
        <w:rFonts w:asciiTheme="minorHAnsi" w:hAnsiTheme="minorHAnsi"/>
        <w:b/>
        <w:bCs/>
        <w:color w:val="FFFFFF" w:themeColor="background1"/>
      </w:rPr>
      <w:tblPr/>
      <w:tcPr>
        <w:shd w:val="clear" w:color="auto" w:fill="694ED6" w:themeFill="accent2"/>
      </w:tcPr>
    </w:tblStylePr>
    <w:tblStylePr w:type="lastRow">
      <w:rPr>
        <w:b/>
        <w:bCs/>
      </w:rPr>
      <w:tblPr/>
      <w:tcPr>
        <w:tcBorders>
          <w:top w:val="double" w:sz="4" w:space="0" w:color="C137A2" w:themeColor="accent1"/>
        </w:tcBorders>
      </w:tcPr>
    </w:tblStylePr>
    <w:tblStylePr w:type="firstCol">
      <w:rPr>
        <w:b/>
        <w:bCs/>
      </w:rPr>
    </w:tblStylePr>
    <w:tblStylePr w:type="lastCol">
      <w:rPr>
        <w:b/>
        <w:bCs/>
      </w:rPr>
    </w:tblStylePr>
    <w:tblStylePr w:type="band1Vert">
      <w:tblPr/>
      <w:tcPr>
        <w:shd w:val="clear" w:color="auto" w:fill="F3D6EC" w:themeFill="accent1" w:themeFillTint="33"/>
      </w:tcPr>
    </w:tblStylePr>
    <w:tblStylePr w:type="band1Horz">
      <w:tblPr/>
      <w:tcPr>
        <w:shd w:val="clear" w:color="auto" w:fill="E6E6E6" w:themeFill="background2" w:themeFillShade="E6"/>
      </w:tcPr>
    </w:tblStylePr>
    <w:tblStylePr w:type="band2Horz">
      <w:tblPr/>
      <w:tcPr>
        <w:shd w:val="clear" w:color="auto" w:fill="F2F2F2" w:themeFill="background1" w:themeFillShade="F2"/>
      </w:tcPr>
    </w:tblStylePr>
  </w:style>
  <w:style w:type="character" w:styleId="FollowedHyperlink">
    <w:name w:val="FollowedHyperlink"/>
    <w:basedOn w:val="DefaultParagraphFont"/>
    <w:uiPriority w:val="99"/>
    <w:semiHidden/>
    <w:rsid w:val="00051F98"/>
    <w:rPr>
      <w:rFonts w:asciiTheme="minorHAnsi" w:hAnsiTheme="minorHAnsi"/>
      <w:color w:val="694ED6" w:themeColor="followedHyperlink"/>
      <w:sz w:val="20"/>
      <w:u w:val="none"/>
      <w:bdr w:val="none" w:sz="0" w:space="0" w:color="auto"/>
    </w:rPr>
  </w:style>
  <w:style w:type="paragraph" w:styleId="TOC4">
    <w:name w:val="toc 4"/>
    <w:basedOn w:val="SubheadLv2"/>
    <w:next w:val="Normal"/>
    <w:uiPriority w:val="39"/>
    <w:rsid w:val="0018339F"/>
    <w:pPr>
      <w:tabs>
        <w:tab w:val="right" w:pos="6804"/>
      </w:tabs>
      <w:spacing w:after="0"/>
      <w:ind w:left="403"/>
      <w:outlineLvl w:val="9"/>
    </w:pPr>
    <w:rPr>
      <w:rFonts w:asciiTheme="minorHAnsi" w:hAnsiTheme="minorHAnsi" w:cstheme="minorHAnsi"/>
      <w:b w:val="0"/>
    </w:rPr>
  </w:style>
  <w:style w:type="paragraph" w:styleId="Title">
    <w:name w:val="Title"/>
    <w:basedOn w:val="SectionheadingLv1"/>
    <w:next w:val="Normal"/>
    <w:link w:val="TitleChar"/>
    <w:uiPriority w:val="26"/>
    <w:semiHidden/>
    <w:rsid w:val="004B5DE5"/>
  </w:style>
  <w:style w:type="numbering" w:customStyle="1" w:styleId="MisysListstyle">
    <w:name w:val="Misys List style"/>
    <w:uiPriority w:val="99"/>
    <w:rsid w:val="001B000E"/>
    <w:pPr>
      <w:numPr>
        <w:numId w:val="10"/>
      </w:numPr>
    </w:pPr>
  </w:style>
  <w:style w:type="character" w:customStyle="1" w:styleId="TitleChar">
    <w:name w:val="Title Char"/>
    <w:basedOn w:val="DefaultParagraphFont"/>
    <w:link w:val="Title"/>
    <w:uiPriority w:val="26"/>
    <w:semiHidden/>
    <w:rsid w:val="001F3412"/>
    <w:rPr>
      <w:rFonts w:asciiTheme="majorHAnsi" w:hAnsiTheme="majorHAnsi" w:cstheme="majorHAnsi"/>
      <w:b/>
      <w:color w:val="414141" w:themeColor="text2"/>
      <w:sz w:val="32"/>
      <w:szCs w:val="36"/>
      <w:lang w:val="en-US"/>
    </w:rPr>
  </w:style>
  <w:style w:type="paragraph" w:styleId="TOAHeading">
    <w:name w:val="toa heading"/>
    <w:basedOn w:val="Normal"/>
    <w:next w:val="Normal"/>
    <w:uiPriority w:val="99"/>
    <w:semiHidden/>
    <w:rsid w:val="003A5A43"/>
    <w:pPr>
      <w:spacing w:before="120"/>
    </w:pPr>
    <w:rPr>
      <w:rFonts w:asciiTheme="majorHAnsi" w:eastAsiaTheme="majorEastAsia" w:hAnsiTheme="majorHAnsi" w:cstheme="majorBidi"/>
      <w:b/>
      <w:bCs/>
      <w:color w:val="414141" w:themeColor="text2"/>
      <w:sz w:val="24"/>
      <w:szCs w:val="24"/>
    </w:rPr>
  </w:style>
  <w:style w:type="paragraph" w:styleId="TOC5">
    <w:name w:val="toc 5"/>
    <w:basedOn w:val="Normal"/>
    <w:next w:val="Normal"/>
    <w:autoRedefine/>
    <w:uiPriority w:val="39"/>
    <w:semiHidden/>
    <w:rsid w:val="00A87F28"/>
    <w:pPr>
      <w:spacing w:after="0"/>
      <w:ind w:left="600"/>
    </w:pPr>
    <w:rPr>
      <w:rFonts w:cstheme="minorHAnsi"/>
    </w:rPr>
  </w:style>
  <w:style w:type="paragraph" w:styleId="TOC6">
    <w:name w:val="toc 6"/>
    <w:basedOn w:val="Normal"/>
    <w:next w:val="Normal"/>
    <w:autoRedefine/>
    <w:uiPriority w:val="39"/>
    <w:semiHidden/>
    <w:rsid w:val="00037184"/>
    <w:pPr>
      <w:spacing w:after="0"/>
      <w:ind w:left="800"/>
    </w:pPr>
    <w:rPr>
      <w:rFonts w:cstheme="minorHAnsi"/>
    </w:rPr>
  </w:style>
  <w:style w:type="paragraph" w:styleId="TOC7">
    <w:name w:val="toc 7"/>
    <w:basedOn w:val="Normal"/>
    <w:next w:val="Normal"/>
    <w:autoRedefine/>
    <w:uiPriority w:val="39"/>
    <w:semiHidden/>
    <w:rsid w:val="00A87F28"/>
    <w:pPr>
      <w:spacing w:after="0"/>
      <w:ind w:left="1000"/>
    </w:pPr>
    <w:rPr>
      <w:rFonts w:cstheme="minorHAnsi"/>
    </w:rPr>
  </w:style>
  <w:style w:type="paragraph" w:styleId="TOC8">
    <w:name w:val="toc 8"/>
    <w:basedOn w:val="Normal"/>
    <w:next w:val="Normal"/>
    <w:autoRedefine/>
    <w:uiPriority w:val="39"/>
    <w:semiHidden/>
    <w:rsid w:val="00037184"/>
    <w:pPr>
      <w:spacing w:after="0"/>
      <w:ind w:left="1200"/>
    </w:pPr>
    <w:rPr>
      <w:rFonts w:cstheme="minorHAnsi"/>
    </w:rPr>
  </w:style>
  <w:style w:type="paragraph" w:styleId="TOC9">
    <w:name w:val="toc 9"/>
    <w:basedOn w:val="Normal"/>
    <w:next w:val="Normal"/>
    <w:autoRedefine/>
    <w:uiPriority w:val="39"/>
    <w:semiHidden/>
    <w:rsid w:val="00037184"/>
    <w:pPr>
      <w:spacing w:after="0"/>
      <w:ind w:left="1400"/>
    </w:pPr>
    <w:rPr>
      <w:rFonts w:cstheme="minorHAnsi"/>
    </w:rPr>
  </w:style>
  <w:style w:type="character" w:customStyle="1" w:styleId="Heading4Char">
    <w:name w:val="Heading 4 Char"/>
    <w:aliases w:val="(numbered 4) Char"/>
    <w:basedOn w:val="DefaultParagraphFont"/>
    <w:link w:val="Heading4"/>
    <w:uiPriority w:val="25"/>
    <w:semiHidden/>
    <w:rsid w:val="001F3412"/>
    <w:rPr>
      <w:rFonts w:asciiTheme="majorHAnsi" w:eastAsiaTheme="majorEastAsia" w:hAnsiTheme="majorHAnsi" w:cstheme="majorBidi"/>
      <w:b/>
      <w:bCs/>
      <w:iCs/>
      <w:noProof/>
      <w:color w:val="414141" w:themeColor="text2"/>
      <w:sz w:val="22"/>
      <w:lang w:val="en-US"/>
    </w:rPr>
  </w:style>
  <w:style w:type="character" w:customStyle="1" w:styleId="Heading5Char">
    <w:name w:val="Heading 5 Char"/>
    <w:basedOn w:val="DefaultParagraphFont"/>
    <w:link w:val="Heading5"/>
    <w:uiPriority w:val="25"/>
    <w:semiHidden/>
    <w:rsid w:val="001F3412"/>
    <w:rPr>
      <w:rFonts w:asciiTheme="majorHAnsi" w:eastAsiaTheme="majorEastAsia" w:hAnsiTheme="majorHAnsi" w:cstheme="majorBidi"/>
      <w:i/>
      <w:noProof/>
      <w:color w:val="C137A2" w:themeColor="accent1"/>
      <w:lang w:val="en-US"/>
    </w:rPr>
  </w:style>
  <w:style w:type="character" w:customStyle="1" w:styleId="Heading6Char">
    <w:name w:val="Heading 6 Char"/>
    <w:basedOn w:val="DefaultParagraphFont"/>
    <w:link w:val="Heading6"/>
    <w:uiPriority w:val="25"/>
    <w:semiHidden/>
    <w:rsid w:val="001F3412"/>
    <w:rPr>
      <w:rFonts w:asciiTheme="majorHAnsi" w:eastAsiaTheme="majorEastAsia" w:hAnsiTheme="majorHAnsi" w:cstheme="majorBidi"/>
      <w:b/>
      <w:iCs/>
      <w:noProof/>
      <w:color w:val="C137A2" w:themeColor="accent1"/>
      <w:sz w:val="18"/>
      <w:lang w:val="en-US"/>
    </w:rPr>
  </w:style>
  <w:style w:type="character" w:customStyle="1" w:styleId="Heading7Char">
    <w:name w:val="Heading 7 Char"/>
    <w:basedOn w:val="DefaultParagraphFont"/>
    <w:link w:val="Heading7"/>
    <w:uiPriority w:val="25"/>
    <w:semiHidden/>
    <w:rsid w:val="001F3412"/>
    <w:rPr>
      <w:rFonts w:asciiTheme="majorHAnsi" w:eastAsiaTheme="majorEastAsia" w:hAnsiTheme="majorHAnsi" w:cstheme="majorBidi"/>
      <w:i/>
      <w:iCs/>
      <w:noProof/>
      <w:color w:val="414141" w:themeColor="text2"/>
      <w:sz w:val="18"/>
      <w:lang w:val="en-US"/>
    </w:rPr>
  </w:style>
  <w:style w:type="character" w:customStyle="1" w:styleId="Heading8Char">
    <w:name w:val="Heading 8 Char"/>
    <w:basedOn w:val="DefaultParagraphFont"/>
    <w:link w:val="Heading8"/>
    <w:uiPriority w:val="25"/>
    <w:semiHidden/>
    <w:rsid w:val="001F3412"/>
    <w:rPr>
      <w:rFonts w:asciiTheme="majorHAnsi" w:eastAsiaTheme="majorEastAsia" w:hAnsiTheme="majorHAnsi" w:cstheme="majorBidi"/>
      <w:b/>
      <w:noProof/>
      <w:color w:val="auto"/>
      <w:sz w:val="18"/>
      <w:lang w:val="en-US"/>
    </w:rPr>
  </w:style>
  <w:style w:type="paragraph" w:styleId="MacroText">
    <w:name w:val="macro"/>
    <w:basedOn w:val="Normal"/>
    <w:link w:val="MacroTextChar"/>
    <w:autoRedefine/>
    <w:uiPriority w:val="99"/>
    <w:semiHidden/>
    <w:qFormat/>
    <w:rsid w:val="006877A1"/>
    <w:pPr>
      <w:tabs>
        <w:tab w:val="left" w:pos="576"/>
        <w:tab w:val="left" w:pos="1152"/>
        <w:tab w:val="left" w:pos="1728"/>
        <w:tab w:val="left" w:pos="2304"/>
        <w:tab w:val="left" w:pos="2880"/>
        <w:tab w:val="left" w:pos="3456"/>
        <w:tab w:val="left" w:pos="4032"/>
      </w:tabs>
    </w:pPr>
  </w:style>
  <w:style w:type="character" w:customStyle="1" w:styleId="MacroTextChar">
    <w:name w:val="Macro Text Char"/>
    <w:basedOn w:val="DefaultParagraphFont"/>
    <w:link w:val="MacroText"/>
    <w:uiPriority w:val="99"/>
    <w:semiHidden/>
    <w:rsid w:val="002835DF"/>
  </w:style>
  <w:style w:type="paragraph" w:customStyle="1" w:styleId="BulletpointLv2">
    <w:name w:val="Bullet point Lv2"/>
    <w:basedOn w:val="BulletpointLv1"/>
    <w:uiPriority w:val="8"/>
    <w:qFormat/>
    <w:rsid w:val="00752C38"/>
    <w:pPr>
      <w:numPr>
        <w:numId w:val="14"/>
      </w:numPr>
    </w:pPr>
  </w:style>
  <w:style w:type="character" w:customStyle="1" w:styleId="Heading9Char">
    <w:name w:val="Heading 9 Char"/>
    <w:basedOn w:val="DefaultParagraphFont"/>
    <w:link w:val="Heading9"/>
    <w:uiPriority w:val="25"/>
    <w:semiHidden/>
    <w:rsid w:val="001F3412"/>
    <w:rPr>
      <w:rFonts w:asciiTheme="majorHAnsi" w:eastAsiaTheme="majorEastAsia" w:hAnsiTheme="majorHAnsi" w:cstheme="majorBidi"/>
      <w:b/>
      <w:i/>
      <w:iCs/>
      <w:noProof/>
      <w:color w:val="8D8D8D" w:themeColor="text1" w:themeTint="99"/>
      <w:sz w:val="18"/>
      <w:lang w:val="en-US"/>
    </w:rPr>
  </w:style>
  <w:style w:type="paragraph" w:styleId="Subtitle">
    <w:name w:val="Subtitle"/>
    <w:basedOn w:val="SectionheadingLv2"/>
    <w:next w:val="Normal"/>
    <w:link w:val="SubtitleChar"/>
    <w:autoRedefine/>
    <w:uiPriority w:val="27"/>
    <w:semiHidden/>
    <w:rsid w:val="004B5DE5"/>
    <w:pPr>
      <w:numPr>
        <w:ilvl w:val="1"/>
      </w:numPr>
    </w:pPr>
    <w:rPr>
      <w:rFonts w:eastAsiaTheme="majorEastAsia" w:cstheme="majorBidi"/>
      <w:iCs/>
      <w:color w:val="auto"/>
      <w:spacing w:val="15"/>
      <w:sz w:val="24"/>
      <w:szCs w:val="24"/>
    </w:rPr>
  </w:style>
  <w:style w:type="character" w:customStyle="1" w:styleId="SubtitleChar">
    <w:name w:val="Subtitle Char"/>
    <w:basedOn w:val="DefaultParagraphFont"/>
    <w:link w:val="Subtitle"/>
    <w:uiPriority w:val="27"/>
    <w:semiHidden/>
    <w:rsid w:val="001F3412"/>
    <w:rPr>
      <w:rFonts w:asciiTheme="majorHAnsi" w:eastAsiaTheme="majorEastAsia" w:hAnsiTheme="majorHAnsi" w:cstheme="majorBidi"/>
      <w:bCs/>
      <w:iCs/>
      <w:color w:val="auto"/>
      <w:spacing w:val="15"/>
      <w:sz w:val="24"/>
      <w:szCs w:val="24"/>
      <w:lang w:val="en-US"/>
    </w:rPr>
  </w:style>
  <w:style w:type="character" w:styleId="SubtleEmphasis">
    <w:name w:val="Subtle Emphasis"/>
    <w:basedOn w:val="DefaultParagraphFont"/>
    <w:uiPriority w:val="19"/>
    <w:semiHidden/>
    <w:rsid w:val="004B5DE5"/>
    <w:rPr>
      <w:rFonts w:asciiTheme="minorHAnsi" w:hAnsiTheme="minorHAnsi"/>
      <w:i/>
      <w:iCs/>
      <w:color w:val="8D8D8D" w:themeColor="text1" w:themeTint="99"/>
      <w:sz w:val="20"/>
    </w:rPr>
  </w:style>
  <w:style w:type="character" w:styleId="Emphasis">
    <w:name w:val="Emphasis"/>
    <w:basedOn w:val="DefaultParagraphFont"/>
    <w:uiPriority w:val="20"/>
    <w:semiHidden/>
    <w:rsid w:val="004B5DE5"/>
    <w:rPr>
      <w:rFonts w:asciiTheme="minorHAnsi" w:hAnsiTheme="minorHAnsi"/>
      <w:i/>
      <w:iCs/>
      <w:color w:val="303030" w:themeColor="text2" w:themeShade="BF"/>
      <w:sz w:val="20"/>
    </w:rPr>
  </w:style>
  <w:style w:type="character" w:styleId="IntenseEmphasis">
    <w:name w:val="Intense Emphasis"/>
    <w:basedOn w:val="DefaultParagraphFont"/>
    <w:uiPriority w:val="21"/>
    <w:semiHidden/>
    <w:rsid w:val="004B5DE5"/>
    <w:rPr>
      <w:rFonts w:asciiTheme="minorHAnsi" w:hAnsiTheme="minorHAnsi"/>
      <w:b/>
      <w:bCs/>
      <w:i/>
      <w:iCs/>
      <w:color w:val="303030" w:themeColor="text2" w:themeShade="BF"/>
      <w:sz w:val="20"/>
    </w:rPr>
  </w:style>
  <w:style w:type="character" w:styleId="Strong">
    <w:name w:val="Strong"/>
    <w:basedOn w:val="DefaultParagraphFont"/>
    <w:uiPriority w:val="22"/>
    <w:semiHidden/>
    <w:rsid w:val="004B5DE5"/>
    <w:rPr>
      <w:rFonts w:asciiTheme="minorHAnsi" w:hAnsiTheme="minorHAnsi"/>
      <w:b/>
      <w:bCs/>
      <w:sz w:val="20"/>
    </w:rPr>
  </w:style>
  <w:style w:type="paragraph" w:styleId="Quote">
    <w:name w:val="Quote"/>
    <w:basedOn w:val="Pullquote"/>
    <w:next w:val="Normal"/>
    <w:link w:val="QuoteChar"/>
    <w:uiPriority w:val="29"/>
    <w:semiHidden/>
    <w:rsid w:val="00A87F28"/>
    <w:rPr>
      <w:iCs/>
    </w:rPr>
  </w:style>
  <w:style w:type="character" w:customStyle="1" w:styleId="QuoteChar">
    <w:name w:val="Quote Char"/>
    <w:basedOn w:val="DefaultParagraphFont"/>
    <w:link w:val="Quote"/>
    <w:uiPriority w:val="29"/>
    <w:semiHidden/>
    <w:rsid w:val="002835DF"/>
    <w:rPr>
      <w:rFonts w:asciiTheme="majorHAnsi" w:hAnsiTheme="majorHAnsi" w:cstheme="majorHAnsi"/>
      <w:iCs/>
      <w:color w:val="414141" w:themeColor="text2"/>
      <w:sz w:val="28"/>
    </w:rPr>
  </w:style>
  <w:style w:type="paragraph" w:styleId="IntenseQuote">
    <w:name w:val="Intense Quote"/>
    <w:basedOn w:val="Pullquote"/>
    <w:next w:val="Normal"/>
    <w:link w:val="IntenseQuoteChar"/>
    <w:uiPriority w:val="30"/>
    <w:semiHidden/>
    <w:rsid w:val="00A87F28"/>
    <w:pPr>
      <w:spacing w:before="200" w:after="280"/>
      <w:ind w:left="936" w:right="936"/>
    </w:pPr>
    <w:rPr>
      <w:bCs/>
      <w:i/>
      <w:iCs/>
    </w:rPr>
  </w:style>
  <w:style w:type="character" w:customStyle="1" w:styleId="IntenseQuoteChar">
    <w:name w:val="Intense Quote Char"/>
    <w:basedOn w:val="DefaultParagraphFont"/>
    <w:link w:val="IntenseQuote"/>
    <w:uiPriority w:val="30"/>
    <w:semiHidden/>
    <w:rsid w:val="002835DF"/>
    <w:rPr>
      <w:rFonts w:asciiTheme="majorHAnsi" w:hAnsiTheme="majorHAnsi" w:cstheme="majorHAnsi"/>
      <w:bCs/>
      <w:i/>
      <w:iCs/>
      <w:color w:val="414141" w:themeColor="text2"/>
      <w:sz w:val="24"/>
    </w:rPr>
  </w:style>
  <w:style w:type="character" w:styleId="SubtleReference">
    <w:name w:val="Subtle Reference"/>
    <w:basedOn w:val="DefaultParagraphFont"/>
    <w:uiPriority w:val="31"/>
    <w:semiHidden/>
    <w:rsid w:val="00A87F28"/>
    <w:rPr>
      <w:smallCaps/>
      <w:color w:val="303030" w:themeColor="text2" w:themeShade="BF"/>
      <w:sz w:val="16"/>
      <w:u w:val="single"/>
      <w:bdr w:val="dotted" w:sz="4" w:space="0" w:color="auto"/>
    </w:rPr>
  </w:style>
  <w:style w:type="character" w:styleId="IntenseReference">
    <w:name w:val="Intense Reference"/>
    <w:basedOn w:val="DefaultParagraphFont"/>
    <w:uiPriority w:val="32"/>
    <w:semiHidden/>
    <w:rsid w:val="00A87F28"/>
    <w:rPr>
      <w:b/>
      <w:bCs/>
      <w:smallCaps/>
      <w:color w:val="303030" w:themeColor="text2" w:themeShade="BF"/>
      <w:spacing w:val="5"/>
      <w:sz w:val="16"/>
      <w:u w:val="single"/>
      <w:bdr w:val="dotted" w:sz="4" w:space="0" w:color="auto"/>
    </w:rPr>
  </w:style>
  <w:style w:type="character" w:styleId="BookTitle">
    <w:name w:val="Book Title"/>
    <w:basedOn w:val="DefaultParagraphFont"/>
    <w:uiPriority w:val="33"/>
    <w:semiHidden/>
    <w:rsid w:val="00A87F28"/>
    <w:rPr>
      <w:b/>
      <w:bCs/>
      <w:smallCaps/>
      <w:color w:val="414141" w:themeColor="text1"/>
      <w:spacing w:val="5"/>
      <w:sz w:val="16"/>
    </w:rPr>
  </w:style>
  <w:style w:type="paragraph" w:styleId="ListParagraph">
    <w:name w:val="List Paragraph"/>
    <w:basedOn w:val="Normal"/>
    <w:uiPriority w:val="34"/>
    <w:semiHidden/>
    <w:rsid w:val="00A87F28"/>
    <w:pPr>
      <w:ind w:left="720"/>
      <w:contextualSpacing/>
    </w:pPr>
  </w:style>
  <w:style w:type="paragraph" w:styleId="Caption">
    <w:name w:val="caption"/>
    <w:basedOn w:val="Normal"/>
    <w:next w:val="Normal"/>
    <w:uiPriority w:val="35"/>
    <w:semiHidden/>
    <w:qFormat/>
    <w:rsid w:val="00A87F28"/>
    <w:pPr>
      <w:spacing w:after="200"/>
    </w:pPr>
    <w:rPr>
      <w:b/>
      <w:bCs/>
      <w:color w:val="auto"/>
      <w:sz w:val="16"/>
      <w:szCs w:val="18"/>
    </w:rPr>
  </w:style>
  <w:style w:type="paragraph" w:styleId="Bibliography">
    <w:name w:val="Bibliography"/>
    <w:basedOn w:val="Normal"/>
    <w:next w:val="Normal"/>
    <w:uiPriority w:val="37"/>
    <w:semiHidden/>
    <w:rsid w:val="00A87F28"/>
  </w:style>
  <w:style w:type="paragraph" w:styleId="BlockText">
    <w:name w:val="Block Text"/>
    <w:basedOn w:val="Normal"/>
    <w:uiPriority w:val="99"/>
    <w:semiHidden/>
    <w:qFormat/>
    <w:rsid w:val="00A87F28"/>
    <w:pPr>
      <w:pBdr>
        <w:top w:val="dotted" w:sz="4" w:space="10" w:color="auto"/>
        <w:left w:val="dotted" w:sz="4" w:space="10" w:color="auto"/>
        <w:bottom w:val="dotted" w:sz="4" w:space="10" w:color="auto"/>
        <w:right w:val="dotted" w:sz="4" w:space="10" w:color="auto"/>
      </w:pBdr>
      <w:ind w:left="1152" w:right="1152"/>
    </w:pPr>
    <w:rPr>
      <w:b/>
      <w:iCs/>
      <w:color w:val="C137A2" w:themeColor="accent1"/>
    </w:rPr>
  </w:style>
  <w:style w:type="paragraph" w:styleId="BodyText">
    <w:name w:val="Body Text"/>
    <w:basedOn w:val="Bodycopy"/>
    <w:next w:val="Bodycopy"/>
    <w:link w:val="BodyTextChar"/>
    <w:uiPriority w:val="99"/>
    <w:semiHidden/>
    <w:rsid w:val="00A87F28"/>
  </w:style>
  <w:style w:type="character" w:customStyle="1" w:styleId="BodyTextChar">
    <w:name w:val="Body Text Char"/>
    <w:basedOn w:val="DefaultParagraphFont"/>
    <w:link w:val="BodyText"/>
    <w:uiPriority w:val="99"/>
    <w:semiHidden/>
    <w:rsid w:val="002835DF"/>
    <w:rPr>
      <w:rFonts w:asciiTheme="majorHAnsi" w:hAnsiTheme="majorHAnsi" w:cstheme="majorHAnsi"/>
    </w:rPr>
  </w:style>
  <w:style w:type="paragraph" w:styleId="BodyText2">
    <w:name w:val="Body Text 2"/>
    <w:basedOn w:val="Bodycopy"/>
    <w:link w:val="BodyText2Char"/>
    <w:uiPriority w:val="99"/>
    <w:semiHidden/>
    <w:rsid w:val="00A87F28"/>
    <w:pPr>
      <w:spacing w:line="480" w:lineRule="auto"/>
    </w:pPr>
    <w:rPr>
      <w:sz w:val="16"/>
    </w:rPr>
  </w:style>
  <w:style w:type="character" w:customStyle="1" w:styleId="BodyText2Char">
    <w:name w:val="Body Text 2 Char"/>
    <w:basedOn w:val="DefaultParagraphFont"/>
    <w:link w:val="BodyText2"/>
    <w:uiPriority w:val="99"/>
    <w:semiHidden/>
    <w:rsid w:val="002835DF"/>
    <w:rPr>
      <w:rFonts w:asciiTheme="majorHAnsi" w:hAnsiTheme="majorHAnsi" w:cstheme="majorHAnsi"/>
      <w:sz w:val="16"/>
    </w:rPr>
  </w:style>
  <w:style w:type="paragraph" w:styleId="BodyText3">
    <w:name w:val="Body Text 3"/>
    <w:basedOn w:val="Bodycopy"/>
    <w:link w:val="BodyText3Char"/>
    <w:uiPriority w:val="99"/>
    <w:semiHidden/>
    <w:rsid w:val="00A87F28"/>
    <w:rPr>
      <w:i/>
      <w:sz w:val="16"/>
      <w:szCs w:val="16"/>
    </w:rPr>
  </w:style>
  <w:style w:type="character" w:customStyle="1" w:styleId="BodyText3Char">
    <w:name w:val="Body Text 3 Char"/>
    <w:basedOn w:val="DefaultParagraphFont"/>
    <w:link w:val="BodyText3"/>
    <w:uiPriority w:val="99"/>
    <w:semiHidden/>
    <w:rsid w:val="002835DF"/>
    <w:rPr>
      <w:rFonts w:asciiTheme="majorHAnsi" w:hAnsiTheme="majorHAnsi" w:cstheme="majorHAnsi"/>
      <w:i/>
      <w:sz w:val="16"/>
      <w:szCs w:val="16"/>
    </w:rPr>
  </w:style>
  <w:style w:type="paragraph" w:styleId="BodyTextFirstIndent">
    <w:name w:val="Body Text First Indent"/>
    <w:basedOn w:val="Bodycopy"/>
    <w:link w:val="BodyTextFirstIndentChar"/>
    <w:uiPriority w:val="99"/>
    <w:semiHidden/>
    <w:rsid w:val="00A87F28"/>
    <w:pPr>
      <w:tabs>
        <w:tab w:val="clear" w:pos="3680"/>
      </w:tabs>
      <w:spacing w:after="0"/>
      <w:ind w:firstLine="360"/>
    </w:pPr>
    <w:rPr>
      <w:rFonts w:asciiTheme="minorHAnsi" w:hAnsiTheme="minorHAnsi" w:cstheme="minorBidi"/>
      <w:szCs w:val="22"/>
    </w:rPr>
  </w:style>
  <w:style w:type="character" w:customStyle="1" w:styleId="BodyTextFirstIndentChar">
    <w:name w:val="Body Text First Indent Char"/>
    <w:basedOn w:val="BodyTextChar"/>
    <w:link w:val="BodyTextFirstIndent"/>
    <w:uiPriority w:val="99"/>
    <w:semiHidden/>
    <w:rsid w:val="002835DF"/>
    <w:rPr>
      <w:rFonts w:asciiTheme="majorHAnsi" w:hAnsiTheme="majorHAnsi" w:cstheme="majorHAnsi"/>
      <w:szCs w:val="22"/>
    </w:rPr>
  </w:style>
  <w:style w:type="paragraph" w:styleId="BodyTextIndent">
    <w:name w:val="Body Text Indent"/>
    <w:basedOn w:val="Bodycopy"/>
    <w:link w:val="BodyTextIndentChar"/>
    <w:uiPriority w:val="99"/>
    <w:semiHidden/>
    <w:rsid w:val="00051F98"/>
    <w:pPr>
      <w:ind w:left="283"/>
    </w:pPr>
  </w:style>
  <w:style w:type="character" w:customStyle="1" w:styleId="BodyTextIndentChar">
    <w:name w:val="Body Text Indent Char"/>
    <w:basedOn w:val="DefaultParagraphFont"/>
    <w:link w:val="BodyTextIndent"/>
    <w:uiPriority w:val="99"/>
    <w:semiHidden/>
    <w:rsid w:val="002835DF"/>
    <w:rPr>
      <w:rFonts w:asciiTheme="majorHAnsi" w:hAnsiTheme="majorHAnsi" w:cstheme="majorHAnsi"/>
    </w:rPr>
  </w:style>
  <w:style w:type="paragraph" w:styleId="BodyTextFirstIndent2">
    <w:name w:val="Body Text First Indent 2"/>
    <w:basedOn w:val="Bodycopy"/>
    <w:link w:val="BodyTextFirstIndent2Char"/>
    <w:uiPriority w:val="99"/>
    <w:semiHidden/>
    <w:rsid w:val="00051F98"/>
    <w:pPr>
      <w:spacing w:after="0"/>
      <w:ind w:left="360" w:firstLine="360"/>
    </w:pPr>
  </w:style>
  <w:style w:type="character" w:customStyle="1" w:styleId="BodyTextFirstIndent2Char">
    <w:name w:val="Body Text First Indent 2 Char"/>
    <w:basedOn w:val="BodyTextIndentChar"/>
    <w:link w:val="BodyTextFirstIndent2"/>
    <w:uiPriority w:val="99"/>
    <w:semiHidden/>
    <w:rsid w:val="002835DF"/>
    <w:rPr>
      <w:rFonts w:asciiTheme="majorHAnsi" w:hAnsiTheme="majorHAnsi" w:cstheme="majorHAnsi"/>
    </w:rPr>
  </w:style>
  <w:style w:type="paragraph" w:styleId="BodyTextIndent2">
    <w:name w:val="Body Text Indent 2"/>
    <w:basedOn w:val="Bodycopy"/>
    <w:link w:val="BodyTextIndent2Char"/>
    <w:uiPriority w:val="99"/>
    <w:semiHidden/>
    <w:rsid w:val="00051F98"/>
    <w:pPr>
      <w:spacing w:line="480" w:lineRule="auto"/>
      <w:ind w:left="283"/>
    </w:pPr>
    <w:rPr>
      <w:sz w:val="16"/>
    </w:rPr>
  </w:style>
  <w:style w:type="character" w:customStyle="1" w:styleId="BodyTextIndent2Char">
    <w:name w:val="Body Text Indent 2 Char"/>
    <w:basedOn w:val="DefaultParagraphFont"/>
    <w:link w:val="BodyTextIndent2"/>
    <w:uiPriority w:val="99"/>
    <w:semiHidden/>
    <w:rsid w:val="002835DF"/>
    <w:rPr>
      <w:rFonts w:asciiTheme="majorHAnsi" w:hAnsiTheme="majorHAnsi" w:cstheme="majorHAnsi"/>
      <w:sz w:val="16"/>
    </w:rPr>
  </w:style>
  <w:style w:type="paragraph" w:styleId="BodyTextIndent3">
    <w:name w:val="Body Text Indent 3"/>
    <w:basedOn w:val="Bodycopy"/>
    <w:link w:val="BodyTextIndent3Char"/>
    <w:uiPriority w:val="99"/>
    <w:semiHidden/>
    <w:rsid w:val="00051F98"/>
    <w:pPr>
      <w:ind w:left="283"/>
    </w:pPr>
    <w:rPr>
      <w:sz w:val="14"/>
      <w:szCs w:val="16"/>
    </w:rPr>
  </w:style>
  <w:style w:type="character" w:customStyle="1" w:styleId="BodyTextIndent3Char">
    <w:name w:val="Body Text Indent 3 Char"/>
    <w:basedOn w:val="DefaultParagraphFont"/>
    <w:link w:val="BodyTextIndent3"/>
    <w:uiPriority w:val="99"/>
    <w:semiHidden/>
    <w:rsid w:val="002835DF"/>
    <w:rPr>
      <w:rFonts w:asciiTheme="majorHAnsi" w:hAnsiTheme="majorHAnsi" w:cstheme="majorHAnsi"/>
      <w:sz w:val="14"/>
      <w:szCs w:val="16"/>
    </w:rPr>
  </w:style>
  <w:style w:type="paragraph" w:styleId="Closing">
    <w:name w:val="Closing"/>
    <w:basedOn w:val="Bodycopy"/>
    <w:link w:val="ClosingChar"/>
    <w:uiPriority w:val="99"/>
    <w:semiHidden/>
    <w:rsid w:val="00051F98"/>
    <w:pPr>
      <w:ind w:left="4252"/>
    </w:pPr>
    <w:rPr>
      <w:b/>
      <w:color w:val="202020" w:themeColor="text2" w:themeShade="80"/>
    </w:rPr>
  </w:style>
  <w:style w:type="character" w:customStyle="1" w:styleId="ClosingChar">
    <w:name w:val="Closing Char"/>
    <w:basedOn w:val="DefaultParagraphFont"/>
    <w:link w:val="Closing"/>
    <w:uiPriority w:val="99"/>
    <w:semiHidden/>
    <w:rsid w:val="002835DF"/>
    <w:rPr>
      <w:rFonts w:asciiTheme="majorHAnsi" w:hAnsiTheme="majorHAnsi" w:cstheme="majorHAnsi"/>
      <w:b/>
      <w:color w:val="202020" w:themeColor="text2" w:themeShade="80"/>
    </w:rPr>
  </w:style>
  <w:style w:type="paragraph" w:styleId="Date">
    <w:name w:val="Date"/>
    <w:basedOn w:val="Normal"/>
    <w:next w:val="Normal"/>
    <w:link w:val="DateChar"/>
    <w:uiPriority w:val="99"/>
    <w:semiHidden/>
    <w:rsid w:val="00051F98"/>
  </w:style>
  <w:style w:type="character" w:customStyle="1" w:styleId="DateChar">
    <w:name w:val="Date Char"/>
    <w:basedOn w:val="DefaultParagraphFont"/>
    <w:link w:val="Date"/>
    <w:uiPriority w:val="99"/>
    <w:semiHidden/>
    <w:rsid w:val="002835DF"/>
  </w:style>
  <w:style w:type="paragraph" w:styleId="DocumentMap">
    <w:name w:val="Document Map"/>
    <w:basedOn w:val="Normal"/>
    <w:link w:val="DocumentMapChar"/>
    <w:uiPriority w:val="99"/>
    <w:semiHidden/>
    <w:rsid w:val="00051F98"/>
    <w:rPr>
      <w:rFonts w:cs="Tahoma"/>
      <w:color w:val="auto"/>
      <w:sz w:val="16"/>
      <w:szCs w:val="16"/>
    </w:rPr>
  </w:style>
  <w:style w:type="character" w:customStyle="1" w:styleId="DocumentMapChar">
    <w:name w:val="Document Map Char"/>
    <w:basedOn w:val="DefaultParagraphFont"/>
    <w:link w:val="DocumentMap"/>
    <w:uiPriority w:val="99"/>
    <w:semiHidden/>
    <w:rsid w:val="002835DF"/>
    <w:rPr>
      <w:rFonts w:cs="Tahoma"/>
      <w:color w:val="auto"/>
      <w:sz w:val="16"/>
      <w:szCs w:val="16"/>
    </w:rPr>
  </w:style>
  <w:style w:type="paragraph" w:styleId="E-mailSignature">
    <w:name w:val="E-mail Signature"/>
    <w:basedOn w:val="Normal"/>
    <w:link w:val="E-mailSignatureChar"/>
    <w:uiPriority w:val="99"/>
    <w:semiHidden/>
    <w:rsid w:val="00051F98"/>
  </w:style>
  <w:style w:type="character" w:customStyle="1" w:styleId="E-mailSignatureChar">
    <w:name w:val="E-mail Signature Char"/>
    <w:basedOn w:val="DefaultParagraphFont"/>
    <w:link w:val="E-mailSignature"/>
    <w:uiPriority w:val="99"/>
    <w:semiHidden/>
    <w:rsid w:val="002835DF"/>
  </w:style>
  <w:style w:type="character" w:styleId="EndnoteReference">
    <w:name w:val="endnote reference"/>
    <w:basedOn w:val="DefaultParagraphFont"/>
    <w:uiPriority w:val="99"/>
    <w:semiHidden/>
    <w:rsid w:val="00051F98"/>
    <w:rPr>
      <w:rFonts w:asciiTheme="minorHAnsi" w:hAnsiTheme="minorHAnsi"/>
      <w:b/>
      <w:color w:val="202020" w:themeColor="text2" w:themeShade="80"/>
      <w:sz w:val="16"/>
      <w:vertAlign w:val="superscript"/>
    </w:rPr>
  </w:style>
  <w:style w:type="paragraph" w:styleId="EndnoteText">
    <w:name w:val="endnote text"/>
    <w:basedOn w:val="Normal"/>
    <w:link w:val="EndnoteTextChar"/>
    <w:uiPriority w:val="99"/>
    <w:semiHidden/>
    <w:rsid w:val="00051F98"/>
    <w:rPr>
      <w:sz w:val="16"/>
    </w:rPr>
  </w:style>
  <w:style w:type="character" w:customStyle="1" w:styleId="EndnoteTextChar">
    <w:name w:val="Endnote Text Char"/>
    <w:basedOn w:val="DefaultParagraphFont"/>
    <w:link w:val="EndnoteText"/>
    <w:uiPriority w:val="99"/>
    <w:semiHidden/>
    <w:rsid w:val="002835DF"/>
    <w:rPr>
      <w:sz w:val="16"/>
    </w:rPr>
  </w:style>
  <w:style w:type="paragraph" w:styleId="EnvelopeAddress">
    <w:name w:val="envelope address"/>
    <w:basedOn w:val="Normal"/>
    <w:uiPriority w:val="99"/>
    <w:semiHidden/>
    <w:rsid w:val="00051F98"/>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otnoteReference">
    <w:name w:val="footnote reference"/>
    <w:basedOn w:val="DefaultParagraphFont"/>
    <w:uiPriority w:val="99"/>
    <w:semiHidden/>
    <w:rsid w:val="00051F98"/>
    <w:rPr>
      <w:rFonts w:asciiTheme="minorHAnsi" w:hAnsiTheme="minorHAnsi"/>
      <w:b/>
      <w:sz w:val="20"/>
      <w:vertAlign w:val="superscript"/>
    </w:rPr>
  </w:style>
  <w:style w:type="paragraph" w:styleId="FootnoteText">
    <w:name w:val="footnote text"/>
    <w:basedOn w:val="Normal"/>
    <w:link w:val="FootnoteTextChar"/>
    <w:uiPriority w:val="99"/>
    <w:semiHidden/>
    <w:rsid w:val="00051F98"/>
  </w:style>
  <w:style w:type="character" w:customStyle="1" w:styleId="FootnoteTextChar">
    <w:name w:val="Footnote Text Char"/>
    <w:basedOn w:val="DefaultParagraphFont"/>
    <w:link w:val="FootnoteText"/>
    <w:uiPriority w:val="99"/>
    <w:semiHidden/>
    <w:rsid w:val="002835DF"/>
  </w:style>
  <w:style w:type="character" w:styleId="HTMLAcronym">
    <w:name w:val="HTML Acronym"/>
    <w:basedOn w:val="DefaultParagraphFont"/>
    <w:uiPriority w:val="99"/>
    <w:semiHidden/>
    <w:rsid w:val="00051F98"/>
    <w:rPr>
      <w:rFonts w:asciiTheme="minorHAnsi" w:hAnsiTheme="minorHAnsi"/>
      <w:sz w:val="20"/>
    </w:rPr>
  </w:style>
  <w:style w:type="paragraph" w:styleId="HTMLAddress">
    <w:name w:val="HTML Address"/>
    <w:basedOn w:val="Normal"/>
    <w:link w:val="HTMLAddressChar"/>
    <w:uiPriority w:val="99"/>
    <w:semiHidden/>
    <w:rsid w:val="00051F98"/>
    <w:rPr>
      <w:i/>
      <w:iCs/>
    </w:rPr>
  </w:style>
  <w:style w:type="character" w:customStyle="1" w:styleId="HTMLAddressChar">
    <w:name w:val="HTML Address Char"/>
    <w:basedOn w:val="DefaultParagraphFont"/>
    <w:link w:val="HTMLAddress"/>
    <w:uiPriority w:val="99"/>
    <w:semiHidden/>
    <w:rsid w:val="002835DF"/>
    <w:rPr>
      <w:i/>
      <w:iCs/>
    </w:rPr>
  </w:style>
  <w:style w:type="character" w:styleId="HTMLCite">
    <w:name w:val="HTML Cite"/>
    <w:basedOn w:val="DefaultParagraphFont"/>
    <w:uiPriority w:val="99"/>
    <w:semiHidden/>
    <w:rsid w:val="00051F98"/>
    <w:rPr>
      <w:rFonts w:asciiTheme="minorHAnsi" w:hAnsiTheme="minorHAnsi"/>
      <w:i/>
      <w:iCs/>
      <w:sz w:val="20"/>
    </w:rPr>
  </w:style>
  <w:style w:type="character" w:styleId="HTMLCode">
    <w:name w:val="HTML Code"/>
    <w:basedOn w:val="DefaultParagraphFont"/>
    <w:uiPriority w:val="99"/>
    <w:semiHidden/>
    <w:rsid w:val="00051F98"/>
    <w:rPr>
      <w:rFonts w:asciiTheme="minorHAnsi" w:hAnsiTheme="minorHAnsi" w:cs="Consolas"/>
      <w:color w:val="B3B3B3" w:themeColor="text1" w:themeTint="66"/>
      <w:sz w:val="20"/>
      <w:szCs w:val="20"/>
    </w:rPr>
  </w:style>
  <w:style w:type="character" w:styleId="HTMLDefinition">
    <w:name w:val="HTML Definition"/>
    <w:basedOn w:val="DefaultParagraphFont"/>
    <w:uiPriority w:val="99"/>
    <w:semiHidden/>
    <w:rsid w:val="00051F98"/>
    <w:rPr>
      <w:i/>
      <w:iCs/>
      <w:color w:val="8D8D8D" w:themeColor="text1" w:themeTint="99"/>
    </w:rPr>
  </w:style>
  <w:style w:type="paragraph" w:styleId="Index1">
    <w:name w:val="index 1"/>
    <w:basedOn w:val="Normal"/>
    <w:next w:val="Normal"/>
    <w:autoRedefine/>
    <w:uiPriority w:val="99"/>
    <w:semiHidden/>
    <w:rsid w:val="00051F98"/>
    <w:pPr>
      <w:ind w:left="200" w:hanging="200"/>
    </w:pPr>
  </w:style>
  <w:style w:type="paragraph" w:styleId="IndexHeading">
    <w:name w:val="index heading"/>
    <w:basedOn w:val="Normal"/>
    <w:next w:val="Index1"/>
    <w:uiPriority w:val="99"/>
    <w:semiHidden/>
    <w:rsid w:val="00051F98"/>
    <w:rPr>
      <w:rFonts w:asciiTheme="majorHAnsi" w:eastAsiaTheme="majorEastAsia" w:hAnsiTheme="majorHAnsi" w:cstheme="majorBidi"/>
      <w:b/>
      <w:bCs/>
      <w:color w:val="414141" w:themeColor="text2"/>
    </w:rPr>
  </w:style>
  <w:style w:type="character" w:styleId="LineNumber">
    <w:name w:val="line number"/>
    <w:basedOn w:val="DefaultParagraphFont"/>
    <w:uiPriority w:val="99"/>
    <w:semiHidden/>
    <w:rsid w:val="00051F98"/>
    <w:rPr>
      <w:rFonts w:asciiTheme="minorHAnsi" w:hAnsiTheme="minorHAnsi"/>
      <w:sz w:val="20"/>
    </w:rPr>
  </w:style>
  <w:style w:type="paragraph" w:styleId="MessageHeader">
    <w:name w:val="Message Header"/>
    <w:basedOn w:val="Normal"/>
    <w:link w:val="MessageHeaderChar"/>
    <w:uiPriority w:val="99"/>
    <w:semiHidden/>
    <w:rsid w:val="00051F98"/>
    <w:pPr>
      <w:pBdr>
        <w:top w:val="dotted" w:sz="4" w:space="1" w:color="D9D9D9" w:themeColor="text1" w:themeTint="33"/>
        <w:left w:val="dotted" w:sz="4" w:space="1" w:color="D9D9D9" w:themeColor="text1" w:themeTint="33"/>
        <w:bottom w:val="dotted" w:sz="4" w:space="1" w:color="D9D9D9" w:themeColor="text1" w:themeTint="33"/>
        <w:right w:val="dotted" w:sz="4" w:space="1" w:color="D9D9D9" w:themeColor="text1" w:themeTint="33"/>
      </w:pBdr>
      <w:shd w:val="pct20" w:color="auto" w:fill="auto"/>
      <w:ind w:left="1134" w:hanging="1134"/>
    </w:pPr>
    <w:rPr>
      <w:rFonts w:asciiTheme="majorHAnsi" w:eastAsiaTheme="majorEastAsia" w:hAnsiTheme="majorHAnsi" w:cstheme="majorBidi"/>
      <w:b/>
      <w:sz w:val="24"/>
      <w:szCs w:val="24"/>
    </w:rPr>
  </w:style>
  <w:style w:type="character" w:customStyle="1" w:styleId="MessageHeaderChar">
    <w:name w:val="Message Header Char"/>
    <w:basedOn w:val="DefaultParagraphFont"/>
    <w:link w:val="MessageHeader"/>
    <w:uiPriority w:val="99"/>
    <w:semiHidden/>
    <w:rsid w:val="002835DF"/>
    <w:rPr>
      <w:rFonts w:asciiTheme="majorHAnsi" w:eastAsiaTheme="majorEastAsia" w:hAnsiTheme="majorHAnsi" w:cstheme="majorBidi"/>
      <w:b/>
      <w:sz w:val="24"/>
      <w:szCs w:val="24"/>
      <w:shd w:val="pct20" w:color="auto" w:fill="auto"/>
    </w:rPr>
  </w:style>
  <w:style w:type="paragraph" w:styleId="NormalWeb">
    <w:name w:val="Normal (Web)"/>
    <w:basedOn w:val="Normal"/>
    <w:uiPriority w:val="99"/>
    <w:semiHidden/>
    <w:rsid w:val="00051F98"/>
    <w:rPr>
      <w:rFonts w:cs="Times New Roman"/>
      <w:sz w:val="24"/>
      <w:szCs w:val="24"/>
    </w:rPr>
  </w:style>
  <w:style w:type="character" w:styleId="PageNumber">
    <w:name w:val="page number"/>
    <w:basedOn w:val="DefaultParagraphFont"/>
    <w:uiPriority w:val="99"/>
    <w:semiHidden/>
    <w:rsid w:val="00051F98"/>
    <w:rPr>
      <w:rFonts w:asciiTheme="minorHAnsi" w:hAnsiTheme="minorHAnsi"/>
      <w:sz w:val="20"/>
    </w:rPr>
  </w:style>
  <w:style w:type="paragraph" w:styleId="PlainText">
    <w:name w:val="Plain Text"/>
    <w:basedOn w:val="Normal"/>
    <w:link w:val="PlainTextChar"/>
    <w:uiPriority w:val="99"/>
    <w:semiHidden/>
    <w:rsid w:val="00051F98"/>
    <w:rPr>
      <w:rFonts w:cs="Consolas"/>
      <w:szCs w:val="21"/>
    </w:rPr>
  </w:style>
  <w:style w:type="character" w:customStyle="1" w:styleId="PlainTextChar">
    <w:name w:val="Plain Text Char"/>
    <w:basedOn w:val="DefaultParagraphFont"/>
    <w:link w:val="PlainText"/>
    <w:uiPriority w:val="99"/>
    <w:semiHidden/>
    <w:rsid w:val="002835DF"/>
    <w:rPr>
      <w:rFonts w:cs="Consolas"/>
      <w:szCs w:val="21"/>
    </w:rPr>
  </w:style>
  <w:style w:type="paragraph" w:styleId="Salutation">
    <w:name w:val="Salutation"/>
    <w:basedOn w:val="Normal"/>
    <w:next w:val="Normal"/>
    <w:link w:val="SalutationChar"/>
    <w:uiPriority w:val="99"/>
    <w:semiHidden/>
    <w:rsid w:val="00051F98"/>
  </w:style>
  <w:style w:type="character" w:customStyle="1" w:styleId="SalutationChar">
    <w:name w:val="Salutation Char"/>
    <w:basedOn w:val="DefaultParagraphFont"/>
    <w:link w:val="Salutation"/>
    <w:uiPriority w:val="99"/>
    <w:semiHidden/>
    <w:rsid w:val="002835DF"/>
  </w:style>
  <w:style w:type="paragraph" w:styleId="Signature">
    <w:name w:val="Signature"/>
    <w:basedOn w:val="Normal"/>
    <w:link w:val="SignatureChar"/>
    <w:uiPriority w:val="99"/>
    <w:semiHidden/>
    <w:rsid w:val="009E394A"/>
    <w:pPr>
      <w:ind w:left="4252"/>
    </w:pPr>
    <w:rPr>
      <w:i/>
    </w:rPr>
  </w:style>
  <w:style w:type="character" w:customStyle="1" w:styleId="SignatureChar">
    <w:name w:val="Signature Char"/>
    <w:basedOn w:val="DefaultParagraphFont"/>
    <w:link w:val="Signature"/>
    <w:uiPriority w:val="99"/>
    <w:semiHidden/>
    <w:rsid w:val="002835DF"/>
    <w:rPr>
      <w:i/>
    </w:rPr>
  </w:style>
  <w:style w:type="paragraph" w:customStyle="1" w:styleId="BulletpointLv3">
    <w:name w:val="Bullet point Lv3"/>
    <w:basedOn w:val="BulletpointLv2"/>
    <w:uiPriority w:val="9"/>
    <w:qFormat/>
    <w:rsid w:val="005860BA"/>
    <w:pPr>
      <w:numPr>
        <w:numId w:val="34"/>
      </w:numPr>
      <w:ind w:left="851" w:hanging="284"/>
    </w:pPr>
  </w:style>
  <w:style w:type="paragraph" w:customStyle="1" w:styleId="BulletpointLv4">
    <w:name w:val="Bullet point Lv4"/>
    <w:basedOn w:val="BulletpointLv3"/>
    <w:uiPriority w:val="10"/>
    <w:qFormat/>
    <w:rsid w:val="005B42E4"/>
    <w:pPr>
      <w:numPr>
        <w:numId w:val="35"/>
      </w:numPr>
      <w:ind w:left="1135" w:hanging="284"/>
    </w:pPr>
  </w:style>
  <w:style w:type="character" w:customStyle="1" w:styleId="SectionheadingLv1Char">
    <w:name w:val="Section heading Lv1 Char"/>
    <w:basedOn w:val="DefaultParagraphFont"/>
    <w:link w:val="SectionheadingLv1"/>
    <w:rsid w:val="00B3252D"/>
    <w:rPr>
      <w:rFonts w:asciiTheme="majorHAnsi" w:hAnsiTheme="majorHAnsi" w:cstheme="majorHAnsi"/>
      <w:b/>
      <w:color w:val="414141" w:themeColor="text2"/>
      <w:sz w:val="32"/>
      <w:szCs w:val="36"/>
      <w:lang w:val="en-US"/>
    </w:rPr>
  </w:style>
  <w:style w:type="paragraph" w:customStyle="1" w:styleId="StyleFinastraTextBodyLatinBodyArialText1">
    <w:name w:val="Style Finastra Text: Body + (Latin) +Body (Arial) Text 1"/>
    <w:basedOn w:val="Bodycopy"/>
    <w:autoRedefine/>
    <w:uiPriority w:val="16"/>
    <w:semiHidden/>
    <w:rsid w:val="00780455"/>
    <w:rPr>
      <w:bCs/>
    </w:rPr>
  </w:style>
  <w:style w:type="paragraph" w:customStyle="1" w:styleId="StyleTOCHeading24ptBold">
    <w:name w:val="Style TOC Heading + 24 pt Bold"/>
    <w:basedOn w:val="TOCHeading"/>
    <w:autoRedefine/>
    <w:uiPriority w:val="16"/>
    <w:semiHidden/>
    <w:rsid w:val="007E1291"/>
    <w:rPr>
      <w:b w:val="0"/>
      <w:bCs w:val="0"/>
    </w:rPr>
  </w:style>
  <w:style w:type="paragraph" w:customStyle="1" w:styleId="StyleFinastraPullQuoteAuthorTitleCompany">
    <w:name w:val="Style Finastra Pull Quote Author Title/Company"/>
    <w:basedOn w:val="Pullquoteauthortitlecompany"/>
    <w:autoRedefine/>
    <w:uiPriority w:val="16"/>
    <w:semiHidden/>
    <w:rsid w:val="00E25C1C"/>
  </w:style>
  <w:style w:type="paragraph" w:customStyle="1" w:styleId="Style1">
    <w:name w:val="Style1"/>
    <w:basedOn w:val="Intromedium"/>
    <w:uiPriority w:val="16"/>
    <w:semiHidden/>
    <w:rsid w:val="00465E52"/>
    <w:rPr>
      <w:szCs w:val="28"/>
    </w:rPr>
  </w:style>
  <w:style w:type="paragraph" w:customStyle="1" w:styleId="StyleTOCHeadingLatinCalibri11ptNotBoldText1NotA">
    <w:name w:val="Style TOC Heading + (Latin) Calibri 11 pt Not Bold Text 1 Not A..."/>
    <w:basedOn w:val="TOCHeading"/>
    <w:uiPriority w:val="16"/>
    <w:semiHidden/>
    <w:rsid w:val="004578C2"/>
    <w:rPr>
      <w:b w:val="0"/>
      <w:bCs w:val="0"/>
      <w:caps/>
      <w:color w:val="414141" w:themeColor="text1"/>
      <w:sz w:val="22"/>
    </w:rPr>
  </w:style>
  <w:style w:type="paragraph" w:customStyle="1" w:styleId="Backcoverfooter">
    <w:name w:val="Back cover footer"/>
    <w:basedOn w:val="Bodycopy"/>
    <w:uiPriority w:val="16"/>
    <w:qFormat/>
    <w:rsid w:val="005B42E4"/>
    <w:pPr>
      <w:framePr w:wrap="around" w:vAnchor="page" w:hAnchor="margin" w:y="13408"/>
      <w:spacing w:after="180"/>
    </w:pPr>
    <w:rPr>
      <w:color w:val="FFFFFF" w:themeColor="background1"/>
      <w:sz w:val="16"/>
      <w:szCs w:val="16"/>
    </w:rPr>
  </w:style>
  <w:style w:type="paragraph" w:styleId="Footer">
    <w:name w:val="footer"/>
    <w:basedOn w:val="Normal"/>
    <w:link w:val="FooterChar"/>
    <w:uiPriority w:val="99"/>
    <w:unhideWhenUsed/>
    <w:rsid w:val="003F6D45"/>
    <w:pPr>
      <w:tabs>
        <w:tab w:val="center" w:pos="4680"/>
        <w:tab w:val="right" w:pos="9360"/>
      </w:tabs>
      <w:spacing w:after="0"/>
    </w:pPr>
    <w:rPr>
      <w:sz w:val="16"/>
    </w:rPr>
  </w:style>
  <w:style w:type="character" w:customStyle="1" w:styleId="FooterChar">
    <w:name w:val="Footer Char"/>
    <w:basedOn w:val="DefaultParagraphFont"/>
    <w:link w:val="Footer"/>
    <w:uiPriority w:val="99"/>
    <w:rsid w:val="003F6D45"/>
    <w:rPr>
      <w:noProof/>
      <w:sz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057448">
      <w:bodyDiv w:val="1"/>
      <w:marLeft w:val="0"/>
      <w:marRight w:val="0"/>
      <w:marTop w:val="0"/>
      <w:marBottom w:val="0"/>
      <w:divBdr>
        <w:top w:val="none" w:sz="0" w:space="0" w:color="auto"/>
        <w:left w:val="none" w:sz="0" w:space="0" w:color="auto"/>
        <w:bottom w:val="none" w:sz="0" w:space="0" w:color="auto"/>
        <w:right w:val="none" w:sz="0" w:space="0" w:color="auto"/>
      </w:divBdr>
    </w:div>
    <w:div w:id="410468516">
      <w:bodyDiv w:val="1"/>
      <w:marLeft w:val="0"/>
      <w:marRight w:val="0"/>
      <w:marTop w:val="0"/>
      <w:marBottom w:val="0"/>
      <w:divBdr>
        <w:top w:val="none" w:sz="0" w:space="0" w:color="auto"/>
        <w:left w:val="none" w:sz="0" w:space="0" w:color="auto"/>
        <w:bottom w:val="none" w:sz="0" w:space="0" w:color="auto"/>
        <w:right w:val="none" w:sz="0" w:space="0" w:color="auto"/>
      </w:divBdr>
    </w:div>
    <w:div w:id="733042508">
      <w:bodyDiv w:val="1"/>
      <w:marLeft w:val="0"/>
      <w:marRight w:val="0"/>
      <w:marTop w:val="0"/>
      <w:marBottom w:val="0"/>
      <w:divBdr>
        <w:top w:val="none" w:sz="0" w:space="0" w:color="auto"/>
        <w:left w:val="none" w:sz="0" w:space="0" w:color="auto"/>
        <w:bottom w:val="none" w:sz="0" w:space="0" w:color="auto"/>
        <w:right w:val="none" w:sz="0" w:space="0" w:color="auto"/>
      </w:divBdr>
    </w:div>
    <w:div w:id="771631719">
      <w:bodyDiv w:val="1"/>
      <w:marLeft w:val="0"/>
      <w:marRight w:val="0"/>
      <w:marTop w:val="0"/>
      <w:marBottom w:val="0"/>
      <w:divBdr>
        <w:top w:val="none" w:sz="0" w:space="0" w:color="auto"/>
        <w:left w:val="none" w:sz="0" w:space="0" w:color="auto"/>
        <w:bottom w:val="none" w:sz="0" w:space="0" w:color="auto"/>
        <w:right w:val="none" w:sz="0" w:space="0" w:color="auto"/>
      </w:divBdr>
    </w:div>
    <w:div w:id="844246718">
      <w:bodyDiv w:val="1"/>
      <w:marLeft w:val="0"/>
      <w:marRight w:val="0"/>
      <w:marTop w:val="0"/>
      <w:marBottom w:val="0"/>
      <w:divBdr>
        <w:top w:val="none" w:sz="0" w:space="0" w:color="auto"/>
        <w:left w:val="none" w:sz="0" w:space="0" w:color="auto"/>
        <w:bottom w:val="none" w:sz="0" w:space="0" w:color="auto"/>
        <w:right w:val="none" w:sz="0" w:space="0" w:color="auto"/>
      </w:divBdr>
    </w:div>
    <w:div w:id="986134236">
      <w:bodyDiv w:val="1"/>
      <w:marLeft w:val="0"/>
      <w:marRight w:val="0"/>
      <w:marTop w:val="0"/>
      <w:marBottom w:val="0"/>
      <w:divBdr>
        <w:top w:val="none" w:sz="0" w:space="0" w:color="auto"/>
        <w:left w:val="none" w:sz="0" w:space="0" w:color="auto"/>
        <w:bottom w:val="none" w:sz="0" w:space="0" w:color="auto"/>
        <w:right w:val="none" w:sz="0" w:space="0" w:color="auto"/>
      </w:divBdr>
    </w:div>
    <w:div w:id="1298804237">
      <w:bodyDiv w:val="1"/>
      <w:marLeft w:val="0"/>
      <w:marRight w:val="0"/>
      <w:marTop w:val="0"/>
      <w:marBottom w:val="0"/>
      <w:divBdr>
        <w:top w:val="none" w:sz="0" w:space="0" w:color="auto"/>
        <w:left w:val="none" w:sz="0" w:space="0" w:color="auto"/>
        <w:bottom w:val="none" w:sz="0" w:space="0" w:color="auto"/>
        <w:right w:val="none" w:sz="0" w:space="0" w:color="auto"/>
      </w:divBdr>
    </w:div>
    <w:div w:id="1577855484">
      <w:bodyDiv w:val="1"/>
      <w:marLeft w:val="0"/>
      <w:marRight w:val="0"/>
      <w:marTop w:val="0"/>
      <w:marBottom w:val="0"/>
      <w:divBdr>
        <w:top w:val="none" w:sz="0" w:space="0" w:color="auto"/>
        <w:left w:val="none" w:sz="0" w:space="0" w:color="auto"/>
        <w:bottom w:val="none" w:sz="0" w:space="0" w:color="auto"/>
        <w:right w:val="none" w:sz="0" w:space="0" w:color="auto"/>
      </w:divBdr>
    </w:div>
    <w:div w:id="1927031080">
      <w:bodyDiv w:val="1"/>
      <w:marLeft w:val="0"/>
      <w:marRight w:val="0"/>
      <w:marTop w:val="0"/>
      <w:marBottom w:val="0"/>
      <w:divBdr>
        <w:top w:val="none" w:sz="0" w:space="0" w:color="auto"/>
        <w:left w:val="none" w:sz="0" w:space="0" w:color="auto"/>
        <w:bottom w:val="none" w:sz="0" w:space="0" w:color="auto"/>
        <w:right w:val="none" w:sz="0" w:space="0" w:color="auto"/>
      </w:divBdr>
    </w:div>
    <w:div w:id="1980921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chart" Target="charts/chart3.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chart" Target="charts/chart2.xml"/><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hyperlink" Target="https://www.finastra.com/"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www.finastra.com/" TargetMode="Externa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finastra.com/"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735031\AppData\Local\Temp\bce66cfa-b169-4f6f-a275-fba8332ffd7e_%5bFinastra%5d%20Generic%20Word%20templates.zip.d7e\Word%20Template%20-%20London\Finastra%20-%20Word%20Template.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lgn="l">
            <a:defRPr sz="840" b="1" i="0" u="none" strike="noStrike" kern="1200" baseline="0">
              <a:solidFill>
                <a:schemeClr val="tx1"/>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Series 1</c:v>
                </c:pt>
              </c:strCache>
            </c:strRef>
          </c:tx>
          <c:spPr>
            <a:ln w="19050" cap="rnd" cmpd="sng" algn="ctr">
              <a:solidFill>
                <a:schemeClr val="accent1"/>
              </a:solidFill>
              <a:prstDash val="solid"/>
              <a:round/>
            </a:ln>
            <a:effectLst/>
          </c:spPr>
          <c:marker>
            <c:symbol val="none"/>
          </c:marker>
          <c:cat>
            <c:strRef>
              <c:f>Sheet1!$A$2:$A$6</c:f>
              <c:strCache>
                <c:ptCount val="4"/>
                <c:pt idx="0">
                  <c:v>Category 1</c:v>
                </c:pt>
                <c:pt idx="1">
                  <c:v>Category 2</c:v>
                </c:pt>
                <c:pt idx="2">
                  <c:v>Category 3</c:v>
                </c:pt>
                <c:pt idx="3">
                  <c:v>Category 4</c:v>
                </c:pt>
              </c:strCache>
            </c:strRef>
          </c:cat>
          <c:val>
            <c:numRef>
              <c:f>Sheet1!$B$2:$B$6</c:f>
              <c:numCache>
                <c:formatCode>General</c:formatCode>
                <c:ptCount val="5"/>
                <c:pt idx="0">
                  <c:v>4.3</c:v>
                </c:pt>
                <c:pt idx="1">
                  <c:v>2.5</c:v>
                </c:pt>
                <c:pt idx="2">
                  <c:v>3.5</c:v>
                </c:pt>
                <c:pt idx="3">
                  <c:v>4.5</c:v>
                </c:pt>
              </c:numCache>
            </c:numRef>
          </c:val>
          <c:smooth val="0"/>
          <c:extLst>
            <c:ext xmlns:c16="http://schemas.microsoft.com/office/drawing/2014/chart" uri="{C3380CC4-5D6E-409C-BE32-E72D297353CC}">
              <c16:uniqueId val="{00000000-AF4C-724A-B554-FF92ABCC47D7}"/>
            </c:ext>
          </c:extLst>
        </c:ser>
        <c:ser>
          <c:idx val="1"/>
          <c:order val="1"/>
          <c:tx>
            <c:strRef>
              <c:f>Sheet1!$C$1</c:f>
              <c:strCache>
                <c:ptCount val="1"/>
                <c:pt idx="0">
                  <c:v>Series 2</c:v>
                </c:pt>
              </c:strCache>
            </c:strRef>
          </c:tx>
          <c:spPr>
            <a:ln w="19050" cap="rnd" cmpd="sng" algn="ctr">
              <a:solidFill>
                <a:schemeClr val="accent2"/>
              </a:solidFill>
              <a:prstDash val="solid"/>
              <a:round/>
            </a:ln>
            <a:effectLst/>
          </c:spPr>
          <c:marker>
            <c:symbol val="none"/>
          </c:marker>
          <c:dPt>
            <c:idx val="1"/>
            <c:bubble3D val="0"/>
            <c:extLst>
              <c:ext xmlns:c16="http://schemas.microsoft.com/office/drawing/2014/chart" uri="{C3380CC4-5D6E-409C-BE32-E72D297353CC}">
                <c16:uniqueId val="{00000001-AF4C-724A-B554-FF92ABCC47D7}"/>
              </c:ext>
            </c:extLst>
          </c:dPt>
          <c:dPt>
            <c:idx val="2"/>
            <c:bubble3D val="0"/>
            <c:extLst>
              <c:ext xmlns:c16="http://schemas.microsoft.com/office/drawing/2014/chart" uri="{C3380CC4-5D6E-409C-BE32-E72D297353CC}">
                <c16:uniqueId val="{00000002-AF4C-724A-B554-FF92ABCC47D7}"/>
              </c:ext>
            </c:extLst>
          </c:dPt>
          <c:dPt>
            <c:idx val="3"/>
            <c:bubble3D val="0"/>
            <c:extLst>
              <c:ext xmlns:c16="http://schemas.microsoft.com/office/drawing/2014/chart" uri="{C3380CC4-5D6E-409C-BE32-E72D297353CC}">
                <c16:uniqueId val="{00000003-AF4C-724A-B554-FF92ABCC47D7}"/>
              </c:ext>
            </c:extLst>
          </c:dPt>
          <c:cat>
            <c:strRef>
              <c:f>Sheet1!$A$2:$A$6</c:f>
              <c:strCache>
                <c:ptCount val="4"/>
                <c:pt idx="0">
                  <c:v>Category 1</c:v>
                </c:pt>
                <c:pt idx="1">
                  <c:v>Category 2</c:v>
                </c:pt>
                <c:pt idx="2">
                  <c:v>Category 3</c:v>
                </c:pt>
                <c:pt idx="3">
                  <c:v>Category 4</c:v>
                </c:pt>
              </c:strCache>
            </c:strRef>
          </c:cat>
          <c:val>
            <c:numRef>
              <c:f>Sheet1!$C$2:$C$6</c:f>
              <c:numCache>
                <c:formatCode>General</c:formatCode>
                <c:ptCount val="5"/>
                <c:pt idx="0">
                  <c:v>2.4</c:v>
                </c:pt>
                <c:pt idx="1">
                  <c:v>4.4000000000000004</c:v>
                </c:pt>
                <c:pt idx="2">
                  <c:v>1.8</c:v>
                </c:pt>
                <c:pt idx="3">
                  <c:v>2.8</c:v>
                </c:pt>
              </c:numCache>
            </c:numRef>
          </c:val>
          <c:smooth val="0"/>
          <c:extLst>
            <c:ext xmlns:c16="http://schemas.microsoft.com/office/drawing/2014/chart" uri="{C3380CC4-5D6E-409C-BE32-E72D297353CC}">
              <c16:uniqueId val="{00000004-AF4C-724A-B554-FF92ABCC47D7}"/>
            </c:ext>
          </c:extLst>
        </c:ser>
        <c:ser>
          <c:idx val="2"/>
          <c:order val="2"/>
          <c:tx>
            <c:strRef>
              <c:f>Sheet1!$D$1</c:f>
              <c:strCache>
                <c:ptCount val="1"/>
                <c:pt idx="0">
                  <c:v>Series 3</c:v>
                </c:pt>
              </c:strCache>
            </c:strRef>
          </c:tx>
          <c:spPr>
            <a:ln w="19050" cap="rnd" cmpd="sng" algn="ctr">
              <a:solidFill>
                <a:schemeClr val="accent5"/>
              </a:solidFill>
              <a:prstDash val="solid"/>
              <a:round/>
            </a:ln>
            <a:effectLst/>
          </c:spPr>
          <c:marker>
            <c:symbol val="none"/>
          </c:marker>
          <c:dPt>
            <c:idx val="1"/>
            <c:bubble3D val="0"/>
            <c:spPr>
              <a:ln w="19050" cap="rnd" cmpd="sng" algn="ctr">
                <a:solidFill>
                  <a:schemeClr val="accent3"/>
                </a:solidFill>
                <a:prstDash val="solid"/>
                <a:round/>
              </a:ln>
              <a:effectLst/>
            </c:spPr>
            <c:extLst>
              <c:ext xmlns:c16="http://schemas.microsoft.com/office/drawing/2014/chart" uri="{C3380CC4-5D6E-409C-BE32-E72D297353CC}">
                <c16:uniqueId val="{00000006-AA54-CF4E-B559-6CF57D817F5B}"/>
              </c:ext>
            </c:extLst>
          </c:dPt>
          <c:dPt>
            <c:idx val="2"/>
            <c:bubble3D val="0"/>
            <c:spPr>
              <a:ln w="19050" cap="rnd" cmpd="sng" algn="ctr">
                <a:solidFill>
                  <a:schemeClr val="accent3"/>
                </a:solidFill>
                <a:prstDash val="solid"/>
                <a:round/>
              </a:ln>
              <a:effectLst/>
            </c:spPr>
            <c:extLst>
              <c:ext xmlns:c16="http://schemas.microsoft.com/office/drawing/2014/chart" uri="{C3380CC4-5D6E-409C-BE32-E72D297353CC}">
                <c16:uniqueId val="{00000005-AA54-CF4E-B559-6CF57D817F5B}"/>
              </c:ext>
            </c:extLst>
          </c:dPt>
          <c:dPt>
            <c:idx val="3"/>
            <c:bubble3D val="0"/>
            <c:spPr>
              <a:ln w="19050" cap="rnd" cmpd="sng" algn="ctr">
                <a:solidFill>
                  <a:schemeClr val="accent3"/>
                </a:solidFill>
                <a:prstDash val="solid"/>
                <a:round/>
              </a:ln>
              <a:effectLst/>
            </c:spPr>
            <c:extLst>
              <c:ext xmlns:c16="http://schemas.microsoft.com/office/drawing/2014/chart" uri="{C3380CC4-5D6E-409C-BE32-E72D297353CC}">
                <c16:uniqueId val="{00000004-AA54-CF4E-B559-6CF57D817F5B}"/>
              </c:ext>
            </c:extLst>
          </c:dPt>
          <c:cat>
            <c:strRef>
              <c:f>Sheet1!$A$2:$A$6</c:f>
              <c:strCache>
                <c:ptCount val="4"/>
                <c:pt idx="0">
                  <c:v>Category 1</c:v>
                </c:pt>
                <c:pt idx="1">
                  <c:v>Category 2</c:v>
                </c:pt>
                <c:pt idx="2">
                  <c:v>Category 3</c:v>
                </c:pt>
                <c:pt idx="3">
                  <c:v>Category 4</c:v>
                </c:pt>
              </c:strCache>
            </c:strRef>
          </c:cat>
          <c:val>
            <c:numRef>
              <c:f>Sheet1!$D$2:$D$6</c:f>
              <c:numCache>
                <c:formatCode>General</c:formatCode>
                <c:ptCount val="5"/>
                <c:pt idx="0">
                  <c:v>1.3</c:v>
                </c:pt>
                <c:pt idx="1">
                  <c:v>5.2</c:v>
                </c:pt>
                <c:pt idx="2">
                  <c:v>5.3</c:v>
                </c:pt>
                <c:pt idx="3">
                  <c:v>10</c:v>
                </c:pt>
              </c:numCache>
            </c:numRef>
          </c:val>
          <c:smooth val="0"/>
          <c:extLst>
            <c:ext xmlns:c16="http://schemas.microsoft.com/office/drawing/2014/chart" uri="{C3380CC4-5D6E-409C-BE32-E72D297353CC}">
              <c16:uniqueId val="{00000005-AF4C-724A-B554-FF92ABCC47D7}"/>
            </c:ext>
          </c:extLst>
        </c:ser>
        <c:ser>
          <c:idx val="3"/>
          <c:order val="3"/>
          <c:tx>
            <c:strRef>
              <c:f>Sheet1!$E$1</c:f>
              <c:strCache>
                <c:ptCount val="1"/>
                <c:pt idx="0">
                  <c:v>Series 4</c:v>
                </c:pt>
              </c:strCache>
            </c:strRef>
          </c:tx>
          <c:spPr>
            <a:ln w="19050" cap="rnd" cmpd="sng" algn="ctr">
              <a:solidFill>
                <a:schemeClr val="accent4"/>
              </a:solidFill>
              <a:prstDash val="solid"/>
              <a:round/>
            </a:ln>
            <a:effectLst/>
          </c:spPr>
          <c:marker>
            <c:symbol val="none"/>
          </c:marker>
          <c:cat>
            <c:strRef>
              <c:f>Sheet1!$A$2:$A$6</c:f>
              <c:strCache>
                <c:ptCount val="4"/>
                <c:pt idx="0">
                  <c:v>Category 1</c:v>
                </c:pt>
                <c:pt idx="1">
                  <c:v>Category 2</c:v>
                </c:pt>
                <c:pt idx="2">
                  <c:v>Category 3</c:v>
                </c:pt>
                <c:pt idx="3">
                  <c:v>Category 4</c:v>
                </c:pt>
              </c:strCache>
            </c:strRef>
          </c:cat>
          <c:val>
            <c:numRef>
              <c:f>Sheet1!$E$2:$E$6</c:f>
              <c:numCache>
                <c:formatCode>General</c:formatCode>
                <c:ptCount val="5"/>
                <c:pt idx="0">
                  <c:v>3</c:v>
                </c:pt>
                <c:pt idx="1">
                  <c:v>7</c:v>
                </c:pt>
                <c:pt idx="2">
                  <c:v>3</c:v>
                </c:pt>
                <c:pt idx="3">
                  <c:v>7</c:v>
                </c:pt>
              </c:numCache>
            </c:numRef>
          </c:val>
          <c:smooth val="0"/>
          <c:extLst>
            <c:ext xmlns:c16="http://schemas.microsoft.com/office/drawing/2014/chart" uri="{C3380CC4-5D6E-409C-BE32-E72D297353CC}">
              <c16:uniqueId val="{00000006-AF4C-724A-B554-FF92ABCC47D7}"/>
            </c:ext>
          </c:extLst>
        </c:ser>
        <c:dLbls>
          <c:showLegendKey val="0"/>
          <c:showVal val="0"/>
          <c:showCatName val="0"/>
          <c:showSerName val="0"/>
          <c:showPercent val="0"/>
          <c:showBubbleSize val="0"/>
        </c:dLbls>
        <c:smooth val="0"/>
        <c:axId val="1723981792"/>
        <c:axId val="1723984624"/>
      </c:lineChart>
      <c:catAx>
        <c:axId val="17239817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sz="700" b="0" i="0" u="none" strike="noStrike" kern="1200" baseline="0">
                <a:solidFill>
                  <a:schemeClr val="tx1"/>
                </a:solidFill>
                <a:latin typeface="+mn-lt"/>
                <a:ea typeface="+mn-ea"/>
                <a:cs typeface="+mn-cs"/>
              </a:defRPr>
            </a:pPr>
            <a:endParaRPr lang="en-US"/>
          </a:p>
        </c:txPr>
        <c:crossAx val="1723984624"/>
        <c:crosses val="autoZero"/>
        <c:auto val="1"/>
        <c:lblAlgn val="ctr"/>
        <c:lblOffset val="100"/>
        <c:noMultiLvlLbl val="0"/>
      </c:catAx>
      <c:valAx>
        <c:axId val="1723984624"/>
        <c:scaling>
          <c:orientation val="minMax"/>
        </c:scaling>
        <c:delete val="0"/>
        <c:axPos val="l"/>
        <c:majorGridlines>
          <c:spPr>
            <a:ln w="6350" cap="flat" cmpd="sng" algn="ctr">
              <a:solidFill>
                <a:schemeClr val="bg2">
                  <a:lumMod val="20000"/>
                  <a:lumOff val="80000"/>
                </a:schemeClr>
              </a:solidFill>
              <a:prstDash val="solid"/>
              <a:round/>
            </a:ln>
            <a:effectLst/>
          </c:spPr>
        </c:majorGridlines>
        <c:numFmt formatCode="General"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sz="700" b="0" i="0" u="none" strike="noStrike" kern="1200" baseline="0">
                <a:solidFill>
                  <a:schemeClr val="tx1"/>
                </a:solidFill>
                <a:latin typeface="+mn-lt"/>
                <a:ea typeface="+mn-ea"/>
                <a:cs typeface="+mn-cs"/>
              </a:defRPr>
            </a:pPr>
            <a:endParaRPr lang="en-US"/>
          </a:p>
        </c:txPr>
        <c:crossAx val="1723981792"/>
        <c:crosses val="autoZero"/>
        <c:crossBetween val="between"/>
        <c:majorUnit val="1"/>
      </c:valAx>
      <c:spPr>
        <a:noFill/>
        <a:ln w="25400">
          <a:noFill/>
        </a:ln>
        <a:effectLst/>
      </c:spPr>
    </c:plotArea>
    <c:legend>
      <c:legendPos val="b"/>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mn-lt"/>
              <a:ea typeface="+mn-ea"/>
              <a:cs typeface="+mn-cs"/>
            </a:defRPr>
          </a:pPr>
          <a:endParaRPr lang="en-US"/>
        </a:p>
      </c:txPr>
    </c:legend>
    <c:plotVisOnly val="1"/>
    <c:dispBlanksAs val="gap"/>
    <c:showDLblsOverMax val="0"/>
  </c:chart>
  <c:spPr>
    <a:noFill/>
    <a:ln w="6350" cap="flat" cmpd="sng" algn="ctr">
      <a:noFill/>
      <a:prstDash val="solid"/>
      <a:round/>
    </a:ln>
    <a:effectLst/>
  </c:spPr>
  <c:txPr>
    <a:bodyPr/>
    <a:lstStyle/>
    <a:p>
      <a:pPr>
        <a:defRPr sz="700"/>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427637050534796"/>
          <c:y val="0"/>
        </c:manualLayout>
      </c:layout>
      <c:overlay val="0"/>
      <c:spPr>
        <a:noFill/>
        <a:ln>
          <a:noFill/>
        </a:ln>
        <a:effectLst/>
      </c:spPr>
      <c:txPr>
        <a:bodyPr rot="0" spcFirstLastPara="1" vertOverflow="ellipsis" vert="horz" wrap="square" anchor="ctr" anchorCtr="1"/>
        <a:lstStyle/>
        <a:p>
          <a:pPr algn="ctr">
            <a:defRPr sz="840" b="1" i="0" u="none" strike="noStrike" kern="1200" baseline="0">
              <a:solidFill>
                <a:schemeClr val="tx1"/>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BAE8-224D-B1D4-DFF5C166C861}"/>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BAE8-224D-B1D4-DFF5C166C861}"/>
            </c:ext>
          </c:extLst>
        </c:ser>
        <c:ser>
          <c:idx val="2"/>
          <c:order val="2"/>
          <c:tx>
            <c:strRef>
              <c:f>Sheet1!$D$1</c:f>
              <c:strCache>
                <c:ptCount val="1"/>
                <c:pt idx="0">
                  <c:v>Series 3</c:v>
                </c:pt>
              </c:strCache>
            </c:strRef>
          </c:tx>
          <c:spPr>
            <a:solidFill>
              <a:schemeClr val="tx2"/>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3.5</c:v>
                </c:pt>
              </c:numCache>
            </c:numRef>
          </c:val>
          <c:extLst>
            <c:ext xmlns:c16="http://schemas.microsoft.com/office/drawing/2014/chart" uri="{C3380CC4-5D6E-409C-BE32-E72D297353CC}">
              <c16:uniqueId val="{00000002-BAE8-224D-B1D4-DFF5C166C861}"/>
            </c:ext>
          </c:extLst>
        </c:ser>
        <c:ser>
          <c:idx val="3"/>
          <c:order val="3"/>
          <c:tx>
            <c:strRef>
              <c:f>Sheet1!$E$1</c:f>
              <c:strCache>
                <c:ptCount val="1"/>
                <c:pt idx="0">
                  <c:v>Series 4</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Sheet1!$E$2:$E$5</c:f>
              <c:numCache>
                <c:formatCode>General</c:formatCode>
                <c:ptCount val="4"/>
                <c:pt idx="0">
                  <c:v>4</c:v>
                </c:pt>
                <c:pt idx="1">
                  <c:v>1</c:v>
                </c:pt>
                <c:pt idx="2">
                  <c:v>2.6</c:v>
                </c:pt>
                <c:pt idx="3">
                  <c:v>6.5</c:v>
                </c:pt>
              </c:numCache>
            </c:numRef>
          </c:val>
          <c:extLst>
            <c:ext xmlns:c16="http://schemas.microsoft.com/office/drawing/2014/chart" uri="{C3380CC4-5D6E-409C-BE32-E72D297353CC}">
              <c16:uniqueId val="{00000003-BAE8-224D-B1D4-DFF5C166C861}"/>
            </c:ext>
          </c:extLst>
        </c:ser>
        <c:dLbls>
          <c:showLegendKey val="0"/>
          <c:showVal val="0"/>
          <c:showCatName val="0"/>
          <c:showSerName val="0"/>
          <c:showPercent val="0"/>
          <c:showBubbleSize val="0"/>
        </c:dLbls>
        <c:gapWidth val="145"/>
        <c:overlap val="1"/>
        <c:axId val="1723897968"/>
        <c:axId val="1723900800"/>
      </c:barChart>
      <c:catAx>
        <c:axId val="17238979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sz="700" b="0" i="0" u="none" strike="noStrike" kern="1200" baseline="0">
                <a:solidFill>
                  <a:schemeClr val="tx1"/>
                </a:solidFill>
                <a:latin typeface="+mn-lt"/>
                <a:ea typeface="+mn-ea"/>
                <a:cs typeface="+mn-cs"/>
              </a:defRPr>
            </a:pPr>
            <a:endParaRPr lang="en-US"/>
          </a:p>
        </c:txPr>
        <c:crossAx val="1723900800"/>
        <c:crosses val="autoZero"/>
        <c:auto val="1"/>
        <c:lblAlgn val="ctr"/>
        <c:lblOffset val="100"/>
        <c:noMultiLvlLbl val="0"/>
      </c:catAx>
      <c:valAx>
        <c:axId val="1723900800"/>
        <c:scaling>
          <c:orientation val="minMax"/>
        </c:scaling>
        <c:delete val="0"/>
        <c:axPos val="l"/>
        <c:majorGridlines>
          <c:spPr>
            <a:ln w="9525" cap="flat" cmpd="sng" algn="ctr">
              <a:solidFill>
                <a:schemeClr val="bg2">
                  <a:lumMod val="20000"/>
                  <a:lumOff val="80000"/>
                </a:schemeClr>
              </a:solidFill>
              <a:prstDash val="solid"/>
              <a:round/>
            </a:ln>
            <a:effectLst/>
          </c:spPr>
        </c:majorGridlines>
        <c:numFmt formatCode="General"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sz="700" b="0" i="0" u="none" strike="noStrike" kern="1200" baseline="0">
                <a:solidFill>
                  <a:schemeClr val="tx1"/>
                </a:solidFill>
                <a:latin typeface="+mn-lt"/>
                <a:ea typeface="+mn-ea"/>
                <a:cs typeface="+mn-cs"/>
              </a:defRPr>
            </a:pPr>
            <a:endParaRPr lang="en-US"/>
          </a:p>
        </c:txPr>
        <c:crossAx val="1723897968"/>
        <c:crosses val="autoZero"/>
        <c:crossBetween val="between"/>
        <c:majorUnit val="1"/>
      </c:valAx>
      <c:spPr>
        <a:noFill/>
        <a:ln>
          <a:noFill/>
        </a:ln>
        <a:effectLst/>
      </c:spPr>
    </c:plotArea>
    <c:legend>
      <c:legendPos val="b"/>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mn-lt"/>
              <a:ea typeface="+mn-ea"/>
              <a:cs typeface="+mn-cs"/>
            </a:defRPr>
          </a:pPr>
          <a:endParaRPr lang="en-US"/>
        </a:p>
      </c:txPr>
    </c:legend>
    <c:plotVisOnly val="1"/>
    <c:dispBlanksAs val="gap"/>
    <c:showDLblsOverMax val="0"/>
  </c:chart>
  <c:spPr>
    <a:noFill/>
    <a:ln w="6350" cap="flat" cmpd="sng" algn="ctr">
      <a:noFill/>
      <a:prstDash val="solid"/>
      <a:round/>
    </a:ln>
    <a:effectLst/>
  </c:spPr>
  <c:txPr>
    <a:bodyPr/>
    <a:lstStyle/>
    <a:p>
      <a:pPr>
        <a:defRPr sz="700"/>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
          <c:y val="8.2225138524351198E-3"/>
          <c:w val="0.95936957880264995"/>
          <c:h val="0.93445088844413904"/>
        </c:manualLayout>
      </c:layout>
      <c:doughnutChart>
        <c:varyColors val="1"/>
        <c:ser>
          <c:idx val="0"/>
          <c:order val="0"/>
          <c:tx>
            <c:strRef>
              <c:f>Sheet1!$B$1</c:f>
              <c:strCache>
                <c:ptCount val="1"/>
                <c:pt idx="0">
                  <c:v>Column1</c:v>
                </c:pt>
              </c:strCache>
            </c:strRef>
          </c:tx>
          <c:spPr>
            <a:solidFill>
              <a:schemeClr val="accent2"/>
            </a:solidFill>
            <a:ln>
              <a:noFill/>
            </a:ln>
          </c:spPr>
          <c:dPt>
            <c:idx val="0"/>
            <c:bubble3D val="0"/>
            <c:spPr>
              <a:solidFill>
                <a:schemeClr val="accent3"/>
              </a:solidFill>
              <a:ln>
                <a:noFill/>
              </a:ln>
            </c:spPr>
            <c:extLst>
              <c:ext xmlns:c16="http://schemas.microsoft.com/office/drawing/2014/chart" uri="{C3380CC4-5D6E-409C-BE32-E72D297353CC}">
                <c16:uniqueId val="{00000001-A59C-1641-AC4E-E8008CB98BEA}"/>
              </c:ext>
            </c:extLst>
          </c:dPt>
          <c:dPt>
            <c:idx val="1"/>
            <c:bubble3D val="0"/>
            <c:spPr>
              <a:solidFill>
                <a:srgbClr val="EDEDED"/>
              </a:solidFill>
              <a:ln>
                <a:noFill/>
              </a:ln>
            </c:spPr>
            <c:extLst>
              <c:ext xmlns:c16="http://schemas.microsoft.com/office/drawing/2014/chart" uri="{C3380CC4-5D6E-409C-BE32-E72D297353CC}">
                <c16:uniqueId val="{00000003-A59C-1641-AC4E-E8008CB98BEA}"/>
              </c:ext>
            </c:extLst>
          </c:dPt>
          <c:dPt>
            <c:idx val="2"/>
            <c:bubble3D val="0"/>
            <c:extLst>
              <c:ext xmlns:c16="http://schemas.microsoft.com/office/drawing/2014/chart" uri="{C3380CC4-5D6E-409C-BE32-E72D297353CC}">
                <c16:uniqueId val="{00000004-A59C-1641-AC4E-E8008CB98BEA}"/>
              </c:ext>
            </c:extLst>
          </c:dPt>
          <c:dPt>
            <c:idx val="3"/>
            <c:bubble3D val="0"/>
            <c:extLst>
              <c:ext xmlns:c16="http://schemas.microsoft.com/office/drawing/2014/chart" uri="{C3380CC4-5D6E-409C-BE32-E72D297353CC}">
                <c16:uniqueId val="{00000005-A59C-1641-AC4E-E8008CB98BEA}"/>
              </c:ext>
            </c:extLst>
          </c:dPt>
          <c:dLbls>
            <c:delete val="1"/>
          </c:dLbls>
          <c:cat>
            <c:strRef>
              <c:f>Sheet1!$A$2:$A$6</c:f>
              <c:strCache>
                <c:ptCount val="2"/>
                <c:pt idx="0">
                  <c:v>1st Qtr</c:v>
                </c:pt>
                <c:pt idx="1">
                  <c:v>2nd Qtr</c:v>
                </c:pt>
              </c:strCache>
            </c:strRef>
          </c:cat>
          <c:val>
            <c:numRef>
              <c:f>Sheet1!$B$2:$B$6</c:f>
              <c:numCache>
                <c:formatCode>0%</c:formatCode>
                <c:ptCount val="5"/>
                <c:pt idx="0">
                  <c:v>0.45</c:v>
                </c:pt>
                <c:pt idx="1">
                  <c:v>0.55000000000000004</c:v>
                </c:pt>
              </c:numCache>
            </c:numRef>
          </c:val>
          <c:extLst>
            <c:ext xmlns:c16="http://schemas.microsoft.com/office/drawing/2014/chart" uri="{C3380CC4-5D6E-409C-BE32-E72D297353CC}">
              <c16:uniqueId val="{00000006-A59C-1641-AC4E-E8008CB98BEA}"/>
            </c:ext>
          </c:extLst>
        </c:ser>
        <c:ser>
          <c:idx val="1"/>
          <c:order val="1"/>
          <c:tx>
            <c:strRef>
              <c:f>Sheet1!$C$1</c:f>
              <c:strCache>
                <c:ptCount val="1"/>
                <c:pt idx="0">
                  <c:v>Column2</c:v>
                </c:pt>
              </c:strCache>
            </c:strRef>
          </c:tx>
          <c:spPr>
            <a:solidFill>
              <a:schemeClr val="bg2"/>
            </a:solidFill>
            <a:ln>
              <a:noFill/>
            </a:ln>
          </c:spPr>
          <c:dPt>
            <c:idx val="0"/>
            <c:bubble3D val="0"/>
            <c:spPr>
              <a:solidFill>
                <a:schemeClr val="accent4"/>
              </a:solidFill>
              <a:ln>
                <a:noFill/>
              </a:ln>
            </c:spPr>
            <c:extLst>
              <c:ext xmlns:c16="http://schemas.microsoft.com/office/drawing/2014/chart" uri="{C3380CC4-5D6E-409C-BE32-E72D297353CC}">
                <c16:uniqueId val="{00000008-A59C-1641-AC4E-E8008CB98BEA}"/>
              </c:ext>
            </c:extLst>
          </c:dPt>
          <c:dPt>
            <c:idx val="1"/>
            <c:bubble3D val="0"/>
            <c:explosion val="59"/>
            <c:spPr>
              <a:solidFill>
                <a:srgbClr val="EDEDED"/>
              </a:solidFill>
              <a:ln>
                <a:noFill/>
              </a:ln>
            </c:spPr>
            <c:extLst>
              <c:ext xmlns:c16="http://schemas.microsoft.com/office/drawing/2014/chart" uri="{C3380CC4-5D6E-409C-BE32-E72D297353CC}">
                <c16:uniqueId val="{0000000A-A59C-1641-AC4E-E8008CB98BEA}"/>
              </c:ext>
            </c:extLst>
          </c:dPt>
          <c:dLbls>
            <c:delete val="1"/>
          </c:dLbls>
          <c:cat>
            <c:strRef>
              <c:f>Sheet1!$A$2:$A$6</c:f>
              <c:strCache>
                <c:ptCount val="2"/>
                <c:pt idx="0">
                  <c:v>1st Qtr</c:v>
                </c:pt>
                <c:pt idx="1">
                  <c:v>2nd Qtr</c:v>
                </c:pt>
              </c:strCache>
            </c:strRef>
          </c:cat>
          <c:val>
            <c:numRef>
              <c:f>Sheet1!$C$2:$C$6</c:f>
              <c:numCache>
                <c:formatCode>0%</c:formatCode>
                <c:ptCount val="5"/>
                <c:pt idx="0">
                  <c:v>0.55000000000000004</c:v>
                </c:pt>
                <c:pt idx="1">
                  <c:v>0.45</c:v>
                </c:pt>
              </c:numCache>
            </c:numRef>
          </c:val>
          <c:extLst>
            <c:ext xmlns:c16="http://schemas.microsoft.com/office/drawing/2014/chart" uri="{C3380CC4-5D6E-409C-BE32-E72D297353CC}">
              <c16:uniqueId val="{0000000B-A59C-1641-AC4E-E8008CB98BEA}"/>
            </c:ext>
          </c:extLst>
        </c:ser>
        <c:ser>
          <c:idx val="2"/>
          <c:order val="2"/>
          <c:tx>
            <c:strRef>
              <c:f>Sheet1!$D$1</c:f>
              <c:strCache>
                <c:ptCount val="1"/>
                <c:pt idx="0">
                  <c:v>Column3</c:v>
                </c:pt>
              </c:strCache>
            </c:strRef>
          </c:tx>
          <c:spPr>
            <a:solidFill>
              <a:schemeClr val="bg2"/>
            </a:solidFill>
            <a:ln w="19050">
              <a:noFill/>
            </a:ln>
          </c:spPr>
          <c:dPt>
            <c:idx val="0"/>
            <c:bubble3D val="0"/>
            <c:spPr>
              <a:solidFill>
                <a:schemeClr val="accent5"/>
              </a:solidFill>
              <a:ln w="19050">
                <a:noFill/>
              </a:ln>
            </c:spPr>
            <c:extLst>
              <c:ext xmlns:c16="http://schemas.microsoft.com/office/drawing/2014/chart" uri="{C3380CC4-5D6E-409C-BE32-E72D297353CC}">
                <c16:uniqueId val="{0000000D-A59C-1641-AC4E-E8008CB98BEA}"/>
              </c:ext>
            </c:extLst>
          </c:dPt>
          <c:dPt>
            <c:idx val="1"/>
            <c:bubble3D val="0"/>
            <c:spPr>
              <a:solidFill>
                <a:srgbClr val="EDEDED"/>
              </a:solidFill>
              <a:ln w="19050">
                <a:noFill/>
              </a:ln>
            </c:spPr>
            <c:extLst>
              <c:ext xmlns:c16="http://schemas.microsoft.com/office/drawing/2014/chart" uri="{C3380CC4-5D6E-409C-BE32-E72D297353CC}">
                <c16:uniqueId val="{0000000F-A59C-1641-AC4E-E8008CB98BEA}"/>
              </c:ext>
            </c:extLst>
          </c:dPt>
          <c:dLbls>
            <c:dLbl>
              <c:idx val="0"/>
              <c:delete val="1"/>
              <c:extLst>
                <c:ext xmlns:c15="http://schemas.microsoft.com/office/drawing/2012/chart" uri="{CE6537A1-D6FC-4f65-9D91-7224C49458BB}"/>
                <c:ext xmlns:c16="http://schemas.microsoft.com/office/drawing/2014/chart" uri="{C3380CC4-5D6E-409C-BE32-E72D297353CC}">
                  <c16:uniqueId val="{0000000D-A59C-1641-AC4E-E8008CB98BEA}"/>
                </c:ext>
              </c:extLst>
            </c:dLbl>
            <c:dLbl>
              <c:idx val="1"/>
              <c:delete val="1"/>
              <c:extLst>
                <c:ext xmlns:c15="http://schemas.microsoft.com/office/drawing/2012/chart" uri="{CE6537A1-D6FC-4f65-9D91-7224C49458BB}"/>
                <c:ext xmlns:c16="http://schemas.microsoft.com/office/drawing/2014/chart" uri="{C3380CC4-5D6E-409C-BE32-E72D297353CC}">
                  <c16:uniqueId val="{0000000F-A59C-1641-AC4E-E8008CB98BEA}"/>
                </c:ext>
              </c:extLst>
            </c:dLbl>
            <c:spPr>
              <a:noFill/>
              <a:ln>
                <a:noFill/>
              </a:ln>
              <a:effectLst/>
            </c:spPr>
            <c:showLegendKey val="0"/>
            <c:showVal val="1"/>
            <c:showCatName val="0"/>
            <c:showSerName val="0"/>
            <c:showPercent val="0"/>
            <c:showBubbleSize val="0"/>
            <c:showLeaderLines val="1"/>
            <c:extLst>
              <c:ext xmlns:c15="http://schemas.microsoft.com/office/drawing/2012/chart" uri="{CE6537A1-D6FC-4f65-9D91-7224C49458BB}"/>
            </c:extLst>
          </c:dLbls>
          <c:cat>
            <c:strRef>
              <c:f>Sheet1!$A$2:$A$6</c:f>
              <c:strCache>
                <c:ptCount val="2"/>
                <c:pt idx="0">
                  <c:v>1st Qtr</c:v>
                </c:pt>
                <c:pt idx="1">
                  <c:v>2nd Qtr</c:v>
                </c:pt>
              </c:strCache>
            </c:strRef>
          </c:cat>
          <c:val>
            <c:numRef>
              <c:f>Sheet1!$D$2:$D$6</c:f>
              <c:numCache>
                <c:formatCode>0%</c:formatCode>
                <c:ptCount val="5"/>
                <c:pt idx="0">
                  <c:v>0.6</c:v>
                </c:pt>
                <c:pt idx="1">
                  <c:v>0.4</c:v>
                </c:pt>
              </c:numCache>
            </c:numRef>
          </c:val>
          <c:extLst>
            <c:ext xmlns:c16="http://schemas.microsoft.com/office/drawing/2014/chart" uri="{C3380CC4-5D6E-409C-BE32-E72D297353CC}">
              <c16:uniqueId val="{00000010-A59C-1641-AC4E-E8008CB98BEA}"/>
            </c:ext>
          </c:extLst>
        </c:ser>
        <c:ser>
          <c:idx val="3"/>
          <c:order val="3"/>
          <c:tx>
            <c:strRef>
              <c:f>Sheet1!$E$1</c:f>
              <c:strCache>
                <c:ptCount val="1"/>
                <c:pt idx="0">
                  <c:v>Column4</c:v>
                </c:pt>
              </c:strCache>
            </c:strRef>
          </c:tx>
          <c:spPr>
            <a:ln>
              <a:noFill/>
            </a:ln>
          </c:spPr>
          <c:dPt>
            <c:idx val="0"/>
            <c:bubble3D val="0"/>
            <c:spPr>
              <a:solidFill>
                <a:schemeClr val="accent2"/>
              </a:solidFill>
              <a:ln>
                <a:noFill/>
              </a:ln>
            </c:spPr>
            <c:extLst>
              <c:ext xmlns:c16="http://schemas.microsoft.com/office/drawing/2014/chart" uri="{C3380CC4-5D6E-409C-BE32-E72D297353CC}">
                <c16:uniqueId val="{00000012-A59C-1641-AC4E-E8008CB98BEA}"/>
              </c:ext>
            </c:extLst>
          </c:dPt>
          <c:dPt>
            <c:idx val="1"/>
            <c:bubble3D val="0"/>
            <c:spPr>
              <a:solidFill>
                <a:srgbClr val="EDEDED"/>
              </a:solidFill>
              <a:ln>
                <a:noFill/>
              </a:ln>
            </c:spPr>
            <c:extLst>
              <c:ext xmlns:c16="http://schemas.microsoft.com/office/drawing/2014/chart" uri="{C3380CC4-5D6E-409C-BE32-E72D297353CC}">
                <c16:uniqueId val="{00000014-A59C-1641-AC4E-E8008CB98BEA}"/>
              </c:ext>
            </c:extLst>
          </c:dPt>
          <c:dLbls>
            <c:delete val="1"/>
          </c:dLbls>
          <c:cat>
            <c:strRef>
              <c:f>Sheet1!$A$2:$A$6</c:f>
              <c:strCache>
                <c:ptCount val="2"/>
                <c:pt idx="0">
                  <c:v>1st Qtr</c:v>
                </c:pt>
                <c:pt idx="1">
                  <c:v>2nd Qtr</c:v>
                </c:pt>
              </c:strCache>
            </c:strRef>
          </c:cat>
          <c:val>
            <c:numRef>
              <c:f>Sheet1!$E$2:$E$6</c:f>
              <c:numCache>
                <c:formatCode>0%</c:formatCode>
                <c:ptCount val="5"/>
                <c:pt idx="0">
                  <c:v>0.45</c:v>
                </c:pt>
                <c:pt idx="1">
                  <c:v>0.55000000000000004</c:v>
                </c:pt>
              </c:numCache>
            </c:numRef>
          </c:val>
          <c:extLst>
            <c:ext xmlns:c16="http://schemas.microsoft.com/office/drawing/2014/chart" uri="{C3380CC4-5D6E-409C-BE32-E72D297353CC}">
              <c16:uniqueId val="{00000015-A59C-1641-AC4E-E8008CB98BEA}"/>
            </c:ext>
          </c:extLst>
        </c:ser>
        <c:ser>
          <c:idx val="4"/>
          <c:order val="4"/>
          <c:tx>
            <c:strRef>
              <c:f>Sheet1!$F$1</c:f>
              <c:strCache>
                <c:ptCount val="1"/>
                <c:pt idx="0">
                  <c:v>Column42</c:v>
                </c:pt>
              </c:strCache>
            </c:strRef>
          </c:tx>
          <c:spPr>
            <a:solidFill>
              <a:srgbClr val="EDEDED"/>
            </a:solidFill>
            <a:ln>
              <a:noFill/>
            </a:ln>
          </c:spPr>
          <c:dPt>
            <c:idx val="0"/>
            <c:bubble3D val="0"/>
            <c:spPr>
              <a:solidFill>
                <a:schemeClr val="accent1"/>
              </a:solidFill>
              <a:ln>
                <a:noFill/>
              </a:ln>
            </c:spPr>
            <c:extLst>
              <c:ext xmlns:c16="http://schemas.microsoft.com/office/drawing/2014/chart" uri="{C3380CC4-5D6E-409C-BE32-E72D297353CC}">
                <c16:uniqueId val="{00000017-A59C-1641-AC4E-E8008CB98BEA}"/>
              </c:ext>
            </c:extLst>
          </c:dPt>
          <c:dLbls>
            <c:delete val="1"/>
          </c:dLbls>
          <c:cat>
            <c:strRef>
              <c:f>Sheet1!$A$2:$A$6</c:f>
              <c:strCache>
                <c:ptCount val="2"/>
                <c:pt idx="0">
                  <c:v>1st Qtr</c:v>
                </c:pt>
                <c:pt idx="1">
                  <c:v>2nd Qtr</c:v>
                </c:pt>
              </c:strCache>
            </c:strRef>
          </c:cat>
          <c:val>
            <c:numRef>
              <c:f>Sheet1!$F$2:$F$6</c:f>
              <c:numCache>
                <c:formatCode>0%</c:formatCode>
                <c:ptCount val="5"/>
                <c:pt idx="0">
                  <c:v>0.7</c:v>
                </c:pt>
                <c:pt idx="1">
                  <c:v>0.3</c:v>
                </c:pt>
              </c:numCache>
            </c:numRef>
          </c:val>
          <c:extLst>
            <c:ext xmlns:c16="http://schemas.microsoft.com/office/drawing/2014/chart" uri="{C3380CC4-5D6E-409C-BE32-E72D297353CC}">
              <c16:uniqueId val="{00000018-A59C-1641-AC4E-E8008CB98BEA}"/>
            </c:ext>
          </c:extLst>
        </c:ser>
        <c:dLbls>
          <c:showLegendKey val="0"/>
          <c:showVal val="1"/>
          <c:showCatName val="0"/>
          <c:showSerName val="0"/>
          <c:showPercent val="0"/>
          <c:showBubbleSize val="0"/>
          <c:showLeaderLines val="1"/>
        </c:dLbls>
        <c:firstSliceAng val="180"/>
        <c:holeSize val="70"/>
      </c:doughnutChart>
    </c:plotArea>
    <c:plotVisOnly val="1"/>
    <c:dispBlanksAs val="gap"/>
    <c:showDLblsOverMax val="0"/>
  </c:chart>
  <c:spPr>
    <a:ln>
      <a:noFill/>
    </a:ln>
  </c:spPr>
  <c:txPr>
    <a:bodyPr/>
    <a:lstStyle/>
    <a:p>
      <a:pPr>
        <a:defRPr lang="en-US"/>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theme/theme1.xml><?xml version="1.0" encoding="utf-8"?>
<a:theme xmlns:a="http://schemas.openxmlformats.org/drawingml/2006/main" name="Finastra_2018_Color_theme">
  <a:themeElements>
    <a:clrScheme name="Finastra">
      <a:dk1>
        <a:srgbClr val="414141"/>
      </a:dk1>
      <a:lt1>
        <a:srgbClr val="FFFFFF"/>
      </a:lt1>
      <a:dk2>
        <a:srgbClr val="414141"/>
      </a:dk2>
      <a:lt2>
        <a:srgbClr val="FFFFFF"/>
      </a:lt2>
      <a:accent1>
        <a:srgbClr val="C137A2"/>
      </a:accent1>
      <a:accent2>
        <a:srgbClr val="694ED6"/>
      </a:accent2>
      <a:accent3>
        <a:srgbClr val="44B978"/>
      </a:accent3>
      <a:accent4>
        <a:srgbClr val="009CBD"/>
      </a:accent4>
      <a:accent5>
        <a:srgbClr val="FED100"/>
      </a:accent5>
      <a:accent6>
        <a:srgbClr val="F04E98"/>
      </a:accent6>
      <a:hlink>
        <a:srgbClr val="C137A2"/>
      </a:hlink>
      <a:folHlink>
        <a:srgbClr val="694ED6"/>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noAutofit/>
      </a:bodyPr>
      <a:lstStyle>
        <a:defPPr>
          <a:defRPr dirty="0" err="1" smtClean="0">
            <a:solidFill>
              <a:schemeClr val="tx2"/>
            </a:solidFill>
          </a:defRPr>
        </a:defPPr>
      </a:lstStyle>
    </a:txDef>
  </a:objectDefaults>
  <a:extraClrSchemeLst/>
  <a:extLst>
    <a:ext uri="{05A4C25C-085E-4340-85A3-A5531E510DB2}">
      <thm15:themeFamily xmlns:thm15="http://schemas.microsoft.com/office/thememl/2012/main" name="Finastra_2018_Color_theme" id="{C50F474F-751D-8646-A53C-2B1AD77BE59B}" vid="{32C21344-5EE0-6140-8E17-145811E5597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_ip_UnifiedCompliancePolicyProperties xmlns="e6592a86-dd7e-48b0-a149-d6d469bf234c" xsi:nil="true"/>
    <_ip_UnifiedCompliancePolicyUIAction xmlns="e6592a86-dd7e-48b0-a149-d6d469bf234c" xsi:nil="true"/>
    <lcf76f155ced4ddcb4097134ff3c332f xmlns="0641bc02-500b-4c86-9f8f-2c32b1bf6c0f">
      <Terms xmlns="http://schemas.microsoft.com/office/infopath/2007/PartnerControls"/>
    </lcf76f155ced4ddcb4097134ff3c332f>
    <TaxCatchAll xmlns="e6592a86-dd7e-48b0-a149-d6d469bf234c" xsi:nil="true"/>
    <SharedWithUsers xmlns="e6592a86-dd7e-48b0-a149-d6d469bf234c">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B67D7C1E8AC5049AEEBA2600A29740A" ma:contentTypeVersion="24" ma:contentTypeDescription="Create a new document." ma:contentTypeScope="" ma:versionID="e2ece9354846af28934dd779af57100f">
  <xsd:schema xmlns:xsd="http://www.w3.org/2001/XMLSchema" xmlns:xs="http://www.w3.org/2001/XMLSchema" xmlns:p="http://schemas.microsoft.com/office/2006/metadata/properties" xmlns:ns1="http://schemas.microsoft.com/sharepoint/v3" xmlns:ns2="0641bc02-500b-4c86-9f8f-2c32b1bf6c0f" xmlns:ns3="e6592a86-dd7e-48b0-a149-d6d469bf234c" targetNamespace="http://schemas.microsoft.com/office/2006/metadata/properties" ma:root="true" ma:fieldsID="941402cf2b2a951bff32dd7a4e7d33c0" ns1:_="" ns2:_="" ns3:_="">
    <xsd:import namespace="http://schemas.microsoft.com/sharepoint/v3"/>
    <xsd:import namespace="0641bc02-500b-4c86-9f8f-2c32b1bf6c0f"/>
    <xsd:import namespace="e6592a86-dd7e-48b0-a149-d6d469bf234c"/>
    <xsd:element name="properties">
      <xsd:complexType>
        <xsd:sequence>
          <xsd:element name="documentManagement">
            <xsd:complexType>
              <xsd:all>
                <xsd:element ref="ns1:PublishingStartDate" minOccurs="0"/>
                <xsd:element ref="ns1:PublishingExpirationDate" minOccurs="0"/>
                <xsd:element ref="ns2:MediaServiceMetadata" minOccurs="0"/>
                <xsd:element ref="ns2:MediaServiceFastMetadata" minOccurs="0"/>
                <xsd:element ref="ns2:MediaServiceDateTaken" minOccurs="0"/>
                <xsd:element ref="ns2:MediaServiceAutoTags" minOccurs="0"/>
                <xsd:element ref="ns2:MediaServiceOCR" minOccurs="0"/>
                <xsd:element ref="ns3:SharedWithUsers" minOccurs="0"/>
                <xsd:element ref="ns3:SharedWithDetails"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3:_ip_UnifiedCompliancePolicyProperties" minOccurs="0"/>
                <xsd:element ref="ns3: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4"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5"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641bc02-500b-4c86-9f8f-2c32b1bf6c0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f0705ac0-1e79-452f-b194-7478378dce6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6592a86-dd7e-48b0-a149-d6d469bf234c" elementFormDefault="qualified">
    <xsd:import namespace="http://schemas.microsoft.com/office/2006/documentManagement/types"/>
    <xsd:import namespace="http://schemas.microsoft.com/office/infopath/2007/PartnerControls"/>
    <xsd:element name="SharedWithUsers" ma:index="15"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_ip_UnifiedCompliancePolicyProperties" ma:index="22" nillable="true" ma:displayName="Unified Compliance Policy Properties" ma:internalName="_ip_UnifiedCompliancePolicyProperties" ma:readOnly="false">
      <xsd:simpleType>
        <xsd:restriction base="dms:Note"/>
      </xsd:simpleType>
    </xsd:element>
    <xsd:element name="_ip_UnifiedCompliancePolicyUIAction" ma:index="23" nillable="true" ma:displayName="Unified Compliance Policy UI Action" ma:hidden="true" ma:internalName="_ip_UnifiedCompliancePolicyUIAction" ma:readOnly="false">
      <xsd:simpleType>
        <xsd:restriction base="dms:Text"/>
      </xsd:simpleType>
    </xsd:element>
    <xsd:element name="TaxCatchAll" ma:index="27" nillable="true" ma:displayName="Taxonomy Catch All Column" ma:hidden="true" ma:list="{9e23eda0-8203-4021-9586-57ed606a2a4a}" ma:internalName="TaxCatchAll" ma:showField="CatchAllData" ma:web="e6592a86-dd7e-48b0-a149-d6d469bf23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D7E5482-C54E-40C5-B760-D57F1C7089AA}">
  <ds:schemaRefs>
    <ds:schemaRef ds:uri="http://schemas.microsoft.com/office/2006/metadata/properties"/>
    <ds:schemaRef ds:uri="http://schemas.microsoft.com/office/infopath/2007/PartnerControls"/>
    <ds:schemaRef ds:uri="http://schemas.microsoft.com/sharepoint/v3"/>
    <ds:schemaRef ds:uri="e6592a86-dd7e-48b0-a149-d6d469bf234c"/>
    <ds:schemaRef ds:uri="0641bc02-500b-4c86-9f8f-2c32b1bf6c0f"/>
  </ds:schemaRefs>
</ds:datastoreItem>
</file>

<file path=customXml/itemProps3.xml><?xml version="1.0" encoding="utf-8"?>
<ds:datastoreItem xmlns:ds="http://schemas.openxmlformats.org/officeDocument/2006/customXml" ds:itemID="{7C02C703-AD6A-4D87-A88C-4F15CA7E5264}">
  <ds:schemaRefs>
    <ds:schemaRef ds:uri="http://schemas.microsoft.com/sharepoint/v3/contenttype/forms"/>
  </ds:schemaRefs>
</ds:datastoreItem>
</file>

<file path=customXml/itemProps4.xml><?xml version="1.0" encoding="utf-8"?>
<ds:datastoreItem xmlns:ds="http://schemas.openxmlformats.org/officeDocument/2006/customXml" ds:itemID="{CDFA9D79-AFD7-42C7-A51B-FA4CE02BBB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641bc02-500b-4c86-9f8f-2c32b1bf6c0f"/>
    <ds:schemaRef ds:uri="e6592a86-dd7e-48b0-a149-d6d469bf23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F4ECF64-FCA6-4DAA-9FFD-B3F6D41C9573}">
  <ds:schemaRefs>
    <ds:schemaRef ds:uri="http://schemas.openxmlformats.org/officeDocument/2006/bibliography"/>
  </ds:schemaRefs>
</ds:datastoreItem>
</file>

<file path=docMetadata/LabelInfo.xml><?xml version="1.0" encoding="utf-8"?>
<clbl:labelList xmlns:clbl="http://schemas.microsoft.com/office/2020/mipLabelMetadata">
  <clbl:label id="{0b9b90da-3fe1-457a-b340-f1b67e1024fb}" enabled="0" method="" siteId="{0b9b90da-3fe1-457a-b340-f1b67e1024fb}" removed="1"/>
</clbl:labelList>
</file>

<file path=docProps/app.xml><?xml version="1.0" encoding="utf-8"?>
<Properties xmlns="http://schemas.openxmlformats.org/officeDocument/2006/extended-properties" xmlns:vt="http://schemas.openxmlformats.org/officeDocument/2006/docPropsVTypes">
  <Template>Finastra - Word Template.dotx</Template>
  <TotalTime>2</TotalTime>
  <Pages>7</Pages>
  <Words>800</Words>
  <Characters>4563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[Document title goes here and here]</vt:lpstr>
    </vt:vector>
  </TitlesOfParts>
  <Manager/>
  <Company>[Product Name]</Company>
  <LinksUpToDate>false</LinksUpToDate>
  <CharactersWithSpaces>5353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goes here and here]</dc:title>
  <dc:subject/>
  <dc:creator>Marquez, Jefferson Carl</dc:creator>
  <cp:keywords/>
  <dc:description/>
  <cp:lastModifiedBy>Marquez, Jefferson Carl</cp:lastModifiedBy>
  <cp:revision>1</cp:revision>
  <dcterms:created xsi:type="dcterms:W3CDTF">2026-05-13T04:36:00Z</dcterms:created>
  <dcterms:modified xsi:type="dcterms:W3CDTF">2026-05-13T04:51:00Z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0x010100BB67D7C1E8AC5049AEEBA2600A29740A</vt:lpwstr>
  </property>
  <property fmtid="{D5CDD505-2E9C-101B-9397-08002B2CF9AE}" pid="3" name="MediaServiceImageTags">
    <vt:lpwstr/>
  </property>
  <property fmtid="{D5CDD505-2E9C-101B-9397-08002B2CF9AE}" pid="4" name="Product Name">
    <vt:lpwstr>Product Name</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TriggerFlowInfo">
    <vt:lpwstr/>
  </property>
</Properties>
</file>